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214A6" w14:textId="77777777" w:rsidR="000A0464" w:rsidRPr="000A0464" w:rsidRDefault="000A0464" w:rsidP="000A0464">
      <w:pPr>
        <w:shd w:val="clear" w:color="auto" w:fill="FFFFFF"/>
        <w:spacing w:after="240"/>
        <w:jc w:val="center"/>
        <w:rPr>
          <w:bCs/>
          <w:color w:val="000000"/>
        </w:rPr>
      </w:pPr>
      <w:r w:rsidRPr="000A0464">
        <w:t xml:space="preserve">МИНИСТЕРСТВО НАУКИ И ВЫСШЕГО ОБРАЗОВАНИЯ </w:t>
      </w:r>
      <w:r w:rsidRPr="000A0464">
        <w:br/>
        <w:t>РОССИЙСКОЙ ФЕДЕРАЦИИ</w:t>
      </w:r>
    </w:p>
    <w:p w14:paraId="65AEDB3A" w14:textId="77777777" w:rsidR="000A0464" w:rsidRPr="000A0464" w:rsidRDefault="000A0464" w:rsidP="000A0464">
      <w:pPr>
        <w:shd w:val="clear" w:color="auto" w:fill="FFFFFF"/>
        <w:jc w:val="center"/>
        <w:rPr>
          <w:bCs/>
          <w:color w:val="000000"/>
        </w:rPr>
      </w:pPr>
      <w:r w:rsidRPr="000A0464">
        <w:rPr>
          <w:bCs/>
          <w:color w:val="000000"/>
        </w:rPr>
        <w:t xml:space="preserve">Федеральное государственное автономное образовательное учреждение </w:t>
      </w:r>
      <w:r w:rsidRPr="000A0464">
        <w:rPr>
          <w:bCs/>
          <w:color w:val="000000"/>
        </w:rPr>
        <w:br/>
        <w:t xml:space="preserve">высшего образования «Самарский национальный исследовательский университет </w:t>
      </w:r>
      <w:r w:rsidRPr="000A0464">
        <w:rPr>
          <w:bCs/>
          <w:color w:val="000000"/>
        </w:rPr>
        <w:br/>
        <w:t>имени академика С.П. Королева»</w:t>
      </w:r>
    </w:p>
    <w:p w14:paraId="001D1F62" w14:textId="77777777" w:rsidR="000A0464" w:rsidRPr="000A0464" w:rsidRDefault="000A0464" w:rsidP="000A0464">
      <w:pPr>
        <w:shd w:val="clear" w:color="auto" w:fill="FFFFFF"/>
        <w:jc w:val="center"/>
      </w:pPr>
      <w:r w:rsidRPr="000A0464">
        <w:rPr>
          <w:bCs/>
          <w:color w:val="000000"/>
        </w:rPr>
        <w:t>(Самарский университет)</w:t>
      </w:r>
    </w:p>
    <w:p w14:paraId="7849A7DF" w14:textId="77777777" w:rsidR="000A0464" w:rsidRPr="000A0464" w:rsidRDefault="000A0464" w:rsidP="000A0464">
      <w:pPr>
        <w:shd w:val="clear" w:color="auto" w:fill="FFFFFF"/>
        <w:jc w:val="center"/>
        <w:rPr>
          <w:color w:val="000000"/>
        </w:rPr>
      </w:pPr>
    </w:p>
    <w:p w14:paraId="3CBA1BD6" w14:textId="77777777" w:rsidR="000A0464" w:rsidRPr="000A0464" w:rsidRDefault="000A0464" w:rsidP="000A0464">
      <w:pPr>
        <w:shd w:val="clear" w:color="auto" w:fill="FFFFFF"/>
        <w:jc w:val="center"/>
        <w:rPr>
          <w:color w:val="000000"/>
        </w:rPr>
      </w:pPr>
      <w:r w:rsidRPr="000A0464">
        <w:rPr>
          <w:color w:val="000000"/>
        </w:rPr>
        <w:t>Институт информатики и кибернетики</w:t>
      </w:r>
    </w:p>
    <w:p w14:paraId="4ACAB257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  <w:r w:rsidRPr="000A0464">
        <w:rPr>
          <w:color w:val="000000"/>
        </w:rPr>
        <w:t>Кафедра технической кибернетики</w:t>
      </w:r>
    </w:p>
    <w:p w14:paraId="5D288606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6AA8CE3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07EBD236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CEC0AE6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066B1CFC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564393BC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987893B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5FA898E3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61FE316D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6FBB1130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68F6288" w14:textId="77777777" w:rsidR="000A0464" w:rsidRPr="000A0464" w:rsidRDefault="000A0464" w:rsidP="000A0464">
      <w:pPr>
        <w:jc w:val="center"/>
        <w:rPr>
          <w:bCs/>
          <w:sz w:val="28"/>
          <w:szCs w:val="28"/>
          <w:lang w:eastAsia="en-US"/>
        </w:rPr>
      </w:pPr>
    </w:p>
    <w:p w14:paraId="75C40499" w14:textId="74426E9E" w:rsidR="000A0464" w:rsidRPr="000A0464" w:rsidRDefault="000A0464" w:rsidP="000A0464">
      <w:pPr>
        <w:jc w:val="center"/>
        <w:rPr>
          <w:b/>
          <w:sz w:val="28"/>
          <w:szCs w:val="28"/>
          <w:lang w:eastAsia="en-US"/>
        </w:rPr>
      </w:pPr>
      <w:r w:rsidRPr="000A0464">
        <w:rPr>
          <w:b/>
          <w:bCs/>
          <w:sz w:val="28"/>
          <w:szCs w:val="28"/>
          <w:lang w:eastAsia="en-US"/>
        </w:rPr>
        <w:t>Отчет по лабораторн</w:t>
      </w:r>
      <w:r w:rsidR="002A7FBF">
        <w:rPr>
          <w:b/>
          <w:bCs/>
          <w:sz w:val="28"/>
          <w:szCs w:val="28"/>
          <w:lang w:eastAsia="en-US"/>
        </w:rPr>
        <w:t>ой</w:t>
      </w:r>
      <w:r w:rsidRPr="000A0464">
        <w:rPr>
          <w:b/>
          <w:bCs/>
          <w:sz w:val="28"/>
          <w:szCs w:val="28"/>
          <w:lang w:eastAsia="en-US"/>
        </w:rPr>
        <w:t xml:space="preserve"> работ</w:t>
      </w:r>
      <w:r w:rsidR="002A7FBF">
        <w:rPr>
          <w:b/>
          <w:bCs/>
          <w:sz w:val="28"/>
          <w:szCs w:val="28"/>
          <w:lang w:eastAsia="en-US"/>
        </w:rPr>
        <w:t>е №0</w:t>
      </w:r>
    </w:p>
    <w:p w14:paraId="7BF151E5" w14:textId="77777777" w:rsidR="000A0464" w:rsidRPr="000A0464" w:rsidRDefault="000A0464" w:rsidP="000A0464">
      <w:pPr>
        <w:rPr>
          <w:bCs/>
          <w:sz w:val="28"/>
          <w:szCs w:val="28"/>
          <w:lang w:eastAsia="en-US"/>
        </w:rPr>
      </w:pPr>
    </w:p>
    <w:p w14:paraId="73DFC92E" w14:textId="77777777" w:rsidR="000A0464" w:rsidRPr="000A0464" w:rsidRDefault="000A0464" w:rsidP="000A0464">
      <w:pPr>
        <w:spacing w:line="360" w:lineRule="auto"/>
        <w:jc w:val="center"/>
        <w:rPr>
          <w:bCs/>
          <w:sz w:val="28"/>
          <w:szCs w:val="28"/>
          <w:lang w:eastAsia="en-US"/>
        </w:rPr>
      </w:pPr>
      <w:r w:rsidRPr="000A0464">
        <w:rPr>
          <w:bCs/>
          <w:sz w:val="28"/>
          <w:szCs w:val="28"/>
          <w:lang w:eastAsia="en-US"/>
        </w:rPr>
        <w:t>по дисциплине:</w:t>
      </w:r>
    </w:p>
    <w:p w14:paraId="6B35E7D0" w14:textId="139DA5A9" w:rsidR="000A0464" w:rsidRPr="000A0464" w:rsidRDefault="000A0464" w:rsidP="000A0464">
      <w:pPr>
        <w:spacing w:line="360" w:lineRule="auto"/>
        <w:jc w:val="center"/>
        <w:rPr>
          <w:sz w:val="28"/>
          <w:szCs w:val="28"/>
          <w:lang w:eastAsia="en-US"/>
        </w:rPr>
      </w:pPr>
      <w:r w:rsidRPr="000A0464">
        <w:rPr>
          <w:bCs/>
          <w:sz w:val="28"/>
          <w:szCs w:val="28"/>
          <w:lang w:eastAsia="en-US"/>
        </w:rPr>
        <w:t>«</w:t>
      </w:r>
      <w:r w:rsidR="002A7FBF" w:rsidRPr="002A7FBF">
        <w:rPr>
          <w:bCs/>
          <w:sz w:val="28"/>
          <w:szCs w:val="28"/>
          <w:lang w:eastAsia="en-US"/>
        </w:rPr>
        <w:t>Технологии сетевого программирования</w:t>
      </w:r>
      <w:r w:rsidRPr="000A0464">
        <w:rPr>
          <w:bCs/>
          <w:sz w:val="28"/>
          <w:szCs w:val="28"/>
          <w:lang w:eastAsia="en-US"/>
        </w:rPr>
        <w:t>»</w:t>
      </w:r>
    </w:p>
    <w:p w14:paraId="0E0B0B61" w14:textId="77777777" w:rsidR="000A0464" w:rsidRPr="000A0464" w:rsidRDefault="000A0464" w:rsidP="000A0464">
      <w:pPr>
        <w:spacing w:line="360" w:lineRule="auto"/>
        <w:jc w:val="center"/>
        <w:rPr>
          <w:sz w:val="28"/>
          <w:szCs w:val="28"/>
          <w:lang w:eastAsia="en-US"/>
        </w:rPr>
      </w:pPr>
    </w:p>
    <w:p w14:paraId="58C0429B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62C82141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32B09880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3BD730D4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4979160C" w14:textId="2C19B85A" w:rsidR="000A0464" w:rsidRPr="000A0464" w:rsidRDefault="000A0464" w:rsidP="000A0464">
      <w:pPr>
        <w:jc w:val="right"/>
        <w:rPr>
          <w:sz w:val="28"/>
          <w:szCs w:val="28"/>
          <w:lang w:eastAsia="en-US"/>
        </w:rPr>
      </w:pPr>
      <w:r w:rsidRPr="000A0464">
        <w:rPr>
          <w:sz w:val="28"/>
          <w:szCs w:val="28"/>
          <w:lang w:eastAsia="en-US"/>
        </w:rPr>
        <w:t>Выполнил:</w:t>
      </w:r>
      <w:r w:rsidR="003C7DB6">
        <w:rPr>
          <w:sz w:val="28"/>
          <w:szCs w:val="28"/>
          <w:lang w:eastAsia="en-US"/>
        </w:rPr>
        <w:t xml:space="preserve"> Шарин Д.А</w:t>
      </w:r>
      <w:r w:rsidR="0069613B">
        <w:rPr>
          <w:sz w:val="28"/>
          <w:szCs w:val="28"/>
          <w:lang w:eastAsia="en-US"/>
        </w:rPr>
        <w:t>.</w:t>
      </w:r>
    </w:p>
    <w:p w14:paraId="454FACD1" w14:textId="7E182D63" w:rsidR="000A0464" w:rsidRPr="000A0464" w:rsidRDefault="000A0464" w:rsidP="000A0464">
      <w:pPr>
        <w:jc w:val="right"/>
        <w:rPr>
          <w:sz w:val="28"/>
          <w:szCs w:val="28"/>
          <w:lang w:eastAsia="en-US"/>
        </w:rPr>
      </w:pPr>
      <w:r w:rsidRPr="000A0464">
        <w:rPr>
          <w:sz w:val="28"/>
          <w:szCs w:val="28"/>
          <w:lang w:eastAsia="en-US"/>
        </w:rPr>
        <w:t>Группа: 6</w:t>
      </w:r>
      <w:r w:rsidR="0069613B">
        <w:rPr>
          <w:sz w:val="28"/>
          <w:szCs w:val="28"/>
          <w:lang w:eastAsia="en-US"/>
        </w:rPr>
        <w:t>4</w:t>
      </w:r>
      <w:r w:rsidRPr="000A0464">
        <w:rPr>
          <w:sz w:val="28"/>
          <w:szCs w:val="28"/>
          <w:lang w:eastAsia="en-US"/>
        </w:rPr>
        <w:t>01-010302</w:t>
      </w:r>
      <w:r w:rsidRPr="000A0464">
        <w:rPr>
          <w:sz w:val="28"/>
          <w:szCs w:val="28"/>
          <w:lang w:val="en-US" w:eastAsia="en-US"/>
        </w:rPr>
        <w:t>D</w:t>
      </w:r>
    </w:p>
    <w:p w14:paraId="1CA59B54" w14:textId="1EE3072E" w:rsidR="000A0464" w:rsidRPr="000A0464" w:rsidRDefault="000A0464" w:rsidP="000A0464">
      <w:pPr>
        <w:jc w:val="right"/>
        <w:rPr>
          <w:sz w:val="28"/>
          <w:szCs w:val="28"/>
          <w:lang w:eastAsia="en-US"/>
        </w:rPr>
      </w:pPr>
      <w:r w:rsidRPr="000A0464">
        <w:rPr>
          <w:sz w:val="28"/>
          <w:szCs w:val="28"/>
          <w:lang w:eastAsia="en-US"/>
        </w:rPr>
        <w:t>Преподаватель:</w:t>
      </w:r>
      <w:r w:rsidRPr="000A0464">
        <w:rPr>
          <w:rFonts w:ascii="Calibri" w:hAnsi="Calibri"/>
          <w:lang w:eastAsia="en-US"/>
        </w:rPr>
        <w:t xml:space="preserve"> </w:t>
      </w:r>
      <w:r w:rsidRPr="000A0464">
        <w:rPr>
          <w:sz w:val="28"/>
          <w:szCs w:val="28"/>
          <w:lang w:eastAsia="en-US"/>
        </w:rPr>
        <w:t>Головастиков Н</w:t>
      </w:r>
      <w:r w:rsidR="00FA19FE">
        <w:rPr>
          <w:sz w:val="28"/>
          <w:szCs w:val="28"/>
          <w:lang w:eastAsia="en-US"/>
        </w:rPr>
        <w:t>.</w:t>
      </w:r>
      <w:r w:rsidRPr="000A0464">
        <w:rPr>
          <w:sz w:val="28"/>
          <w:szCs w:val="28"/>
          <w:lang w:eastAsia="en-US"/>
        </w:rPr>
        <w:t>В</w:t>
      </w:r>
      <w:r w:rsidR="00FA19FE">
        <w:rPr>
          <w:sz w:val="28"/>
          <w:szCs w:val="28"/>
          <w:lang w:eastAsia="en-US"/>
        </w:rPr>
        <w:t>.</w:t>
      </w:r>
    </w:p>
    <w:p w14:paraId="1844B159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1E544FEB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238AA0C5" w14:textId="77777777" w:rsidR="000A0464" w:rsidRPr="000A0464" w:rsidRDefault="000A0464" w:rsidP="000A0464">
      <w:pPr>
        <w:rPr>
          <w:sz w:val="28"/>
          <w:szCs w:val="28"/>
          <w:lang w:eastAsia="en-US"/>
        </w:rPr>
      </w:pPr>
    </w:p>
    <w:p w14:paraId="18467A77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62D4D2FD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19AF10C0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6C224B3F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7AADA43F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72830888" w14:textId="77777777" w:rsidR="000A0464" w:rsidRPr="000A0464" w:rsidRDefault="000A0464" w:rsidP="000A0464">
      <w:pPr>
        <w:jc w:val="center"/>
        <w:rPr>
          <w:sz w:val="28"/>
          <w:szCs w:val="28"/>
          <w:lang w:eastAsia="en-US"/>
        </w:rPr>
      </w:pPr>
    </w:p>
    <w:p w14:paraId="27EB4F28" w14:textId="77777777" w:rsidR="000A0464" w:rsidRPr="000A0464" w:rsidRDefault="000A0464" w:rsidP="000A0464">
      <w:pPr>
        <w:rPr>
          <w:sz w:val="28"/>
          <w:szCs w:val="28"/>
          <w:lang w:eastAsia="en-US"/>
        </w:rPr>
      </w:pPr>
    </w:p>
    <w:p w14:paraId="3729A695" w14:textId="3C59355B" w:rsidR="0037368D" w:rsidRPr="0037368D" w:rsidRDefault="000A0464" w:rsidP="0037368D">
      <w:pPr>
        <w:jc w:val="center"/>
      </w:pPr>
      <w:proofErr w:type="gramStart"/>
      <w:r w:rsidRPr="000A0464">
        <w:rPr>
          <w:sz w:val="28"/>
          <w:szCs w:val="28"/>
          <w:lang w:eastAsia="en-US"/>
        </w:rPr>
        <w:t>САМАРА  202</w:t>
      </w:r>
      <w:r w:rsidR="0037368D">
        <w:rPr>
          <w:sz w:val="28"/>
          <w:szCs w:val="28"/>
          <w:lang w:eastAsia="en-US"/>
        </w:rPr>
        <w:t>6</w:t>
      </w:r>
      <w:proofErr w:type="gramEnd"/>
    </w:p>
    <w:p w14:paraId="6BA44864" w14:textId="77777777" w:rsidR="0037368D" w:rsidRDefault="0037368D" w:rsidP="0037368D">
      <w:pPr>
        <w:rPr>
          <w:rFonts w:eastAsiaTheme="minorEastAsia"/>
          <w:sz w:val="28"/>
          <w:szCs w:val="28"/>
        </w:rPr>
      </w:pPr>
    </w:p>
    <w:p w14:paraId="4C84A529" w14:textId="77777777" w:rsidR="00A7516C" w:rsidRDefault="00A7516C" w:rsidP="00A7516C">
      <w:pPr>
        <w:pStyle w:val="aff0"/>
      </w:pPr>
      <w:bookmarkStart w:id="0" w:name="_Toc419299846"/>
      <w:bookmarkStart w:id="1" w:name="_Toc419300618"/>
      <w:bookmarkStart w:id="2" w:name="_Toc419322231"/>
      <w:bookmarkStart w:id="3" w:name="_Toc419495476"/>
      <w:bookmarkStart w:id="4" w:name="_Toc419495556"/>
      <w:bookmarkStart w:id="5" w:name="_Toc419495644"/>
      <w:bookmarkStart w:id="6" w:name="_Toc102385401"/>
      <w:bookmarkStart w:id="7" w:name="_Toc102388283"/>
      <w:bookmarkStart w:id="8" w:name="_Toc102389587"/>
      <w:bookmarkStart w:id="9" w:name="_Toc102425291"/>
      <w:bookmarkStart w:id="10" w:name="_Toc102485618"/>
      <w:r w:rsidRPr="00B9237C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00E84CBB" w14:textId="07BD2754" w:rsidR="001741BD" w:rsidRDefault="00A7516C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40469650" w:history="1">
        <w:r w:rsidR="001741BD" w:rsidRPr="005305AC">
          <w:rPr>
            <w:rStyle w:val="af"/>
          </w:rPr>
          <w:t>1 Предметная область и бизнес-цель</w:t>
        </w:r>
        <w:r w:rsidR="001741BD">
          <w:rPr>
            <w:webHidden/>
          </w:rPr>
          <w:tab/>
        </w:r>
        <w:r w:rsidR="001741BD">
          <w:rPr>
            <w:webHidden/>
          </w:rPr>
          <w:fldChar w:fldCharType="begin"/>
        </w:r>
        <w:r w:rsidR="001741BD">
          <w:rPr>
            <w:webHidden/>
          </w:rPr>
          <w:instrText xml:space="preserve"> PAGEREF _Toc240469650 \h </w:instrText>
        </w:r>
        <w:r w:rsidR="001741BD">
          <w:rPr>
            <w:webHidden/>
          </w:rPr>
        </w:r>
        <w:r w:rsidR="001741BD">
          <w:rPr>
            <w:webHidden/>
          </w:rPr>
          <w:fldChar w:fldCharType="separate"/>
        </w:r>
        <w:r w:rsidR="001741BD">
          <w:rPr>
            <w:webHidden/>
          </w:rPr>
          <w:t>3</w:t>
        </w:r>
        <w:r w:rsidR="001741BD">
          <w:rPr>
            <w:webHidden/>
          </w:rPr>
          <w:fldChar w:fldCharType="end"/>
        </w:r>
      </w:hyperlink>
    </w:p>
    <w:p w14:paraId="6AD445F9" w14:textId="09418686" w:rsidR="001741BD" w:rsidRDefault="001741BD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40469651" w:history="1">
        <w:r w:rsidRPr="005305AC">
          <w:rPr>
            <w:rStyle w:val="af"/>
          </w:rPr>
          <w:t>2 Функционал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_Toc240469651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C8D4975" w14:textId="7164F5B4" w:rsidR="001741BD" w:rsidRDefault="001741BD">
      <w:pPr>
        <w:pStyle w:val="22"/>
        <w:rPr>
          <w:rFonts w:asciiTheme="minorHAnsi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469652" w:history="1">
        <w:r w:rsidRPr="005305AC">
          <w:rPr>
            <w:rStyle w:val="af"/>
            <w:noProof/>
          </w:rPr>
          <w:t>2.1 Функционал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47F762" w14:textId="3F469EB2" w:rsidR="001741BD" w:rsidRDefault="001741BD">
      <w:pPr>
        <w:pStyle w:val="22"/>
        <w:rPr>
          <w:rFonts w:asciiTheme="minorHAnsi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469653" w:history="1">
        <w:r w:rsidRPr="005305AC">
          <w:rPr>
            <w:rStyle w:val="af"/>
            <w:noProof/>
          </w:rPr>
          <w:t>2.2 Сценарии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EA1109" w14:textId="0A43F95B" w:rsidR="001741BD" w:rsidRDefault="001741BD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40469654" w:history="1">
        <w:r w:rsidRPr="005305AC">
          <w:rPr>
            <w:rStyle w:val="af"/>
          </w:rPr>
          <w:t>3 Архитектура приложения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_Toc240469654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09C8D72" w14:textId="63BDE084" w:rsidR="001741BD" w:rsidRDefault="001741BD">
      <w:pPr>
        <w:pStyle w:val="12"/>
        <w:rPr>
          <w:rFonts w:asciiTheme="minorHAnsi" w:eastAsiaTheme="minorEastAsia" w:hAnsiTheme="minorHAnsi" w:cstheme="minorBidi"/>
          <w:kern w:val="2"/>
          <w:sz w:val="24"/>
          <w:szCs w:val="24"/>
          <w:lang w:eastAsia="ru-RU"/>
          <w14:ligatures w14:val="standardContextual"/>
        </w:rPr>
      </w:pPr>
      <w:hyperlink w:anchor="_Toc240469655" w:history="1">
        <w:r w:rsidRPr="005305AC">
          <w:rPr>
            <w:rStyle w:val="af"/>
          </w:rPr>
          <w:t>4 Схема базы данных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_Toc240469655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0EB0CAF" w14:textId="6D0D12A8" w:rsidR="001741BD" w:rsidRDefault="001741BD">
      <w:pPr>
        <w:pStyle w:val="22"/>
        <w:rPr>
          <w:rFonts w:asciiTheme="minorHAnsi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469656" w:history="1">
        <w:r w:rsidRPr="005305AC">
          <w:rPr>
            <w:rStyle w:val="af"/>
            <w:noProof/>
          </w:rPr>
          <w:t>4.1 Логическая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5246E1" w14:textId="538EA8CE" w:rsidR="001741BD" w:rsidRDefault="001741BD">
      <w:pPr>
        <w:pStyle w:val="22"/>
        <w:rPr>
          <w:rFonts w:asciiTheme="minorHAnsi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40469657" w:history="1">
        <w:r w:rsidRPr="005305AC">
          <w:rPr>
            <w:rStyle w:val="af"/>
            <w:noProof/>
          </w:rPr>
          <w:t>4.2 Физическая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_Toc240469657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B540D3" w14:textId="0375F8A7" w:rsidR="00A7516C" w:rsidRDefault="00A7516C" w:rsidP="00A7516C">
      <w:pPr>
        <w:rPr>
          <w:rFonts w:eastAsiaTheme="minorEastAsia"/>
          <w:sz w:val="28"/>
          <w:szCs w:val="28"/>
        </w:rPr>
      </w:pPr>
      <w:r>
        <w:fldChar w:fldCharType="end"/>
      </w:r>
    </w:p>
    <w:p w14:paraId="339CF738" w14:textId="157620C7" w:rsidR="003C7DB6" w:rsidRDefault="003C7DB6">
      <w:pPr>
        <w:rPr>
          <w:rFonts w:eastAsiaTheme="minorEastAsia"/>
          <w:sz w:val="28"/>
          <w:szCs w:val="28"/>
        </w:rPr>
      </w:pPr>
      <w:r>
        <w:br w:type="page"/>
      </w:r>
    </w:p>
    <w:p w14:paraId="27D46BE9" w14:textId="76EF883D" w:rsidR="003C7DB6" w:rsidRPr="003C7DB6" w:rsidRDefault="003C7DB6" w:rsidP="006E04BE">
      <w:pPr>
        <w:pStyle w:val="1"/>
      </w:pPr>
      <w:bookmarkStart w:id="11" w:name="_Toc240469650"/>
      <w:r w:rsidRPr="003C7DB6">
        <w:lastRenderedPageBreak/>
        <w:t>Предметная область и бизнес-цель</w:t>
      </w:r>
      <w:bookmarkEnd w:id="11"/>
    </w:p>
    <w:p w14:paraId="1B3C97DF" w14:textId="41512C10" w:rsidR="003C7DB6" w:rsidRPr="00C5346F" w:rsidRDefault="003C7DB6" w:rsidP="00C5346F">
      <w:pPr>
        <w:pStyle w:val="1-"/>
      </w:pPr>
      <w:r w:rsidRPr="00C5346F">
        <w:t>Тема: Проектирование информационной системы энциклопедии.</w:t>
      </w:r>
    </w:p>
    <w:p w14:paraId="7E9B11C3" w14:textId="4B925963" w:rsidR="003C7DB6" w:rsidRPr="00C5346F" w:rsidRDefault="003C7DB6" w:rsidP="00C5346F">
      <w:pPr>
        <w:pStyle w:val="1-"/>
      </w:pPr>
      <w:r w:rsidRPr="00C5346F">
        <w:t>Предметная область: хранение, систематизация и совместное редактирование информации.</w:t>
      </w:r>
    </w:p>
    <w:p w14:paraId="1E05582F" w14:textId="77777777" w:rsidR="003C7DB6" w:rsidRPr="00C5346F" w:rsidRDefault="003C7DB6" w:rsidP="00C5346F">
      <w:pPr>
        <w:pStyle w:val="1-"/>
      </w:pPr>
      <w:r w:rsidRPr="00C5346F">
        <w:t>Бизнес-цель: создать веб-приложение для хранения и структурирования сведений о персонажах, предметах, локациях и событиях вымышленного мира. Приложение позволяет пользователям просматривать материалы энциклопедии, выполнять поиск и устанавливать связи между различными объектами мира. Авторизованные пользователи с соответствующими правами могут создавать и редактировать материалы, а также добавлять комментарии и оценки.</w:t>
      </w:r>
    </w:p>
    <w:p w14:paraId="4E14BDBE" w14:textId="77777777" w:rsidR="003C7DB6" w:rsidRDefault="003C7DB6" w:rsidP="00C5346F">
      <w:pPr>
        <w:pStyle w:val="1-"/>
      </w:pPr>
      <w:r w:rsidRPr="00C5346F">
        <w:t>Основная задача приложения — обеспечить централизованное хранение информации о мире и предоставить удобный интерфейс для её просмотра и редактирования.</w:t>
      </w:r>
    </w:p>
    <w:p w14:paraId="00AB0988" w14:textId="77777777" w:rsidR="00C5346F" w:rsidRPr="00C5346F" w:rsidRDefault="00C5346F" w:rsidP="00C5346F">
      <w:pPr>
        <w:pStyle w:val="1-"/>
      </w:pPr>
    </w:p>
    <w:p w14:paraId="0CC0047C" w14:textId="6DC3B46C" w:rsidR="003C7DB6" w:rsidRPr="003C7DB6" w:rsidRDefault="003C7DB6" w:rsidP="006E04BE">
      <w:pPr>
        <w:pStyle w:val="1"/>
      </w:pPr>
      <w:bookmarkStart w:id="12" w:name="_Toc240469651"/>
      <w:r w:rsidRPr="003C7DB6">
        <w:lastRenderedPageBreak/>
        <w:t>Функционал приложения</w:t>
      </w:r>
      <w:bookmarkEnd w:id="12"/>
    </w:p>
    <w:p w14:paraId="3D78B016" w14:textId="44C857F1" w:rsidR="003C7DB6" w:rsidRPr="003C7DB6" w:rsidRDefault="003C7DB6" w:rsidP="006E04BE">
      <w:pPr>
        <w:pStyle w:val="2"/>
      </w:pPr>
      <w:bookmarkStart w:id="13" w:name="_Toc240469652"/>
      <w:r w:rsidRPr="003C7DB6">
        <w:t>Функционал приложения</w:t>
      </w:r>
      <w:bookmarkEnd w:id="13"/>
    </w:p>
    <w:p w14:paraId="5A0807D1" w14:textId="77777777" w:rsidR="003C7DB6" w:rsidRPr="00C5346F" w:rsidRDefault="003C7DB6" w:rsidP="001741BD">
      <w:pPr>
        <w:pStyle w:val="1-"/>
        <w:numPr>
          <w:ilvl w:val="0"/>
          <w:numId w:val="14"/>
        </w:numPr>
        <w:jc w:val="left"/>
      </w:pPr>
      <w:r w:rsidRPr="00C5346F">
        <w:t>Аутентификация и авторизация</w:t>
      </w:r>
    </w:p>
    <w:p w14:paraId="0120D63D" w14:textId="77777777" w:rsidR="003C7DB6" w:rsidRPr="003C7DB6" w:rsidRDefault="003C7DB6" w:rsidP="00C5346F">
      <w:pPr>
        <w:pStyle w:val="1-"/>
      </w:pPr>
      <w:r w:rsidRPr="003C7DB6">
        <w:t>Приложение обеспечивает регистрацию и авторизацию пользователей. В зависимости от роли пользователя система разграничивает доступ к функциям приложения.</w:t>
      </w:r>
    </w:p>
    <w:p w14:paraId="63C7988E" w14:textId="77777777" w:rsidR="003C7DB6" w:rsidRPr="003C7DB6" w:rsidRDefault="003C7DB6" w:rsidP="00C5346F">
      <w:pPr>
        <w:pStyle w:val="1-"/>
      </w:pPr>
      <w:r w:rsidRPr="003C7DB6">
        <w:t>Роли пользователей:</w:t>
      </w:r>
    </w:p>
    <w:p w14:paraId="7B347AD7" w14:textId="77777777" w:rsidR="003C7DB6" w:rsidRPr="00C5346F" w:rsidRDefault="003C7DB6" w:rsidP="00C5346F">
      <w:pPr>
        <w:pStyle w:val="1-"/>
        <w:numPr>
          <w:ilvl w:val="0"/>
          <w:numId w:val="15"/>
        </w:numPr>
        <w:jc w:val="left"/>
      </w:pPr>
      <w:r w:rsidRPr="00C5346F">
        <w:t>Читатель (Reader):</w:t>
      </w:r>
      <w:r w:rsidRPr="00C5346F">
        <w:br/>
        <w:t>a) Просмотр материалов энциклопедии.</w:t>
      </w:r>
      <w:r w:rsidRPr="00C5346F">
        <w:br/>
        <w:t>b) Поиск материалов.</w:t>
      </w:r>
      <w:r w:rsidRPr="00C5346F">
        <w:br/>
        <w:t>c) Просмотр связанных материалов и тегов.</w:t>
      </w:r>
      <w:r w:rsidRPr="00C5346F">
        <w:br/>
        <w:t>d) Добавление, изменение и удаление собственных комментариев.</w:t>
      </w:r>
      <w:r w:rsidRPr="00C5346F">
        <w:br/>
        <w:t>e) Выставление и изменение оценки материалам.</w:t>
      </w:r>
    </w:p>
    <w:p w14:paraId="27598E0E" w14:textId="77777777" w:rsidR="003C7DB6" w:rsidRPr="00C5346F" w:rsidRDefault="003C7DB6" w:rsidP="00C5346F">
      <w:pPr>
        <w:pStyle w:val="1-"/>
        <w:numPr>
          <w:ilvl w:val="0"/>
          <w:numId w:val="15"/>
        </w:numPr>
        <w:jc w:val="left"/>
      </w:pPr>
      <w:r w:rsidRPr="00C5346F">
        <w:t>Редактор (Editor):</w:t>
      </w:r>
      <w:r w:rsidRPr="00C5346F">
        <w:br/>
        <w:t>a) Создание новых материалов.</w:t>
      </w:r>
      <w:r w:rsidRPr="00C5346F">
        <w:br/>
        <w:t>b) Редактирование существующих материалов.</w:t>
      </w:r>
      <w:r w:rsidRPr="00C5346F">
        <w:br/>
        <w:t>c) Добавление тегов.</w:t>
      </w:r>
      <w:r w:rsidRPr="00C5346F">
        <w:br/>
        <w:t>d) Создание связей между материалами.</w:t>
      </w:r>
      <w:r w:rsidRPr="00C5346F">
        <w:br/>
        <w:t>e) Отправка материалов на публикацию.</w:t>
      </w:r>
    </w:p>
    <w:p w14:paraId="31AB83FB" w14:textId="77777777" w:rsidR="003C7DB6" w:rsidRPr="00C5346F" w:rsidRDefault="003C7DB6" w:rsidP="00C5346F">
      <w:pPr>
        <w:pStyle w:val="1-"/>
        <w:numPr>
          <w:ilvl w:val="0"/>
          <w:numId w:val="15"/>
        </w:numPr>
        <w:jc w:val="left"/>
      </w:pPr>
      <w:r w:rsidRPr="00C5346F">
        <w:t>Администратор (</w:t>
      </w:r>
      <w:proofErr w:type="spellStart"/>
      <w:r w:rsidRPr="00C5346F">
        <w:t>Admin</w:t>
      </w:r>
      <w:proofErr w:type="spellEnd"/>
      <w:r w:rsidRPr="00C5346F">
        <w:t>):</w:t>
      </w:r>
      <w:r w:rsidRPr="00C5346F">
        <w:br/>
        <w:t>a) Управление пользователями.</w:t>
      </w:r>
      <w:r w:rsidRPr="00C5346F">
        <w:br/>
        <w:t>b) Управление ролями пользователей.</w:t>
      </w:r>
      <w:r w:rsidRPr="00C5346F">
        <w:br/>
        <w:t>c) Проверка и публикация материалов.</w:t>
      </w:r>
      <w:r w:rsidRPr="00C5346F">
        <w:br/>
        <w:t>d) Редактирование и удаление материалов.</w:t>
      </w:r>
      <w:r w:rsidRPr="00C5346F">
        <w:br/>
        <w:t>e) Управление комментариями.</w:t>
      </w:r>
    </w:p>
    <w:p w14:paraId="1BF3064F" w14:textId="77777777" w:rsidR="003C7DB6" w:rsidRPr="003C7DB6" w:rsidRDefault="003C7DB6" w:rsidP="001741BD">
      <w:pPr>
        <w:pStyle w:val="1-"/>
        <w:numPr>
          <w:ilvl w:val="0"/>
          <w:numId w:val="16"/>
        </w:numPr>
        <w:jc w:val="left"/>
      </w:pPr>
      <w:r w:rsidRPr="003C7DB6">
        <w:rPr>
          <w:b/>
          <w:bCs/>
        </w:rPr>
        <w:t>Работа с материалами</w:t>
      </w:r>
    </w:p>
    <w:p w14:paraId="5545BB2C" w14:textId="77777777" w:rsidR="003C7DB6" w:rsidRPr="003C7DB6" w:rsidRDefault="003C7DB6" w:rsidP="00C5346F">
      <w:pPr>
        <w:pStyle w:val="1-"/>
      </w:pPr>
      <w:r w:rsidRPr="003C7DB6">
        <w:t>Приложение поддерживает несколько типов материалов:</w:t>
      </w:r>
    </w:p>
    <w:p w14:paraId="6F2A62D8" w14:textId="77777777" w:rsidR="003C7DB6" w:rsidRPr="003C7DB6" w:rsidRDefault="003C7DB6" w:rsidP="00C5346F">
      <w:pPr>
        <w:pStyle w:val="1-"/>
        <w:numPr>
          <w:ilvl w:val="0"/>
          <w:numId w:val="17"/>
        </w:numPr>
      </w:pPr>
      <w:r w:rsidRPr="003C7DB6">
        <w:t>персонаж;</w:t>
      </w:r>
    </w:p>
    <w:p w14:paraId="481EECD5" w14:textId="77777777" w:rsidR="003C7DB6" w:rsidRPr="003C7DB6" w:rsidRDefault="003C7DB6" w:rsidP="00C5346F">
      <w:pPr>
        <w:pStyle w:val="1-"/>
        <w:numPr>
          <w:ilvl w:val="0"/>
          <w:numId w:val="17"/>
        </w:numPr>
      </w:pPr>
      <w:r w:rsidRPr="003C7DB6">
        <w:t>предмет;</w:t>
      </w:r>
    </w:p>
    <w:p w14:paraId="657084AA" w14:textId="77777777" w:rsidR="003C7DB6" w:rsidRPr="003C7DB6" w:rsidRDefault="003C7DB6" w:rsidP="00C5346F">
      <w:pPr>
        <w:pStyle w:val="1-"/>
        <w:numPr>
          <w:ilvl w:val="0"/>
          <w:numId w:val="17"/>
        </w:numPr>
      </w:pPr>
      <w:r w:rsidRPr="003C7DB6">
        <w:t>локация;</w:t>
      </w:r>
    </w:p>
    <w:p w14:paraId="289E4D11" w14:textId="77777777" w:rsidR="003C7DB6" w:rsidRPr="003C7DB6" w:rsidRDefault="003C7DB6" w:rsidP="00C5346F">
      <w:pPr>
        <w:pStyle w:val="1-"/>
        <w:numPr>
          <w:ilvl w:val="0"/>
          <w:numId w:val="17"/>
        </w:numPr>
      </w:pPr>
      <w:r w:rsidRPr="003C7DB6">
        <w:lastRenderedPageBreak/>
        <w:t>статья о мире или событии.</w:t>
      </w:r>
    </w:p>
    <w:p w14:paraId="5BFF60D0" w14:textId="77777777" w:rsidR="003C7DB6" w:rsidRPr="003C7DB6" w:rsidRDefault="003C7DB6" w:rsidP="00C5346F">
      <w:pPr>
        <w:pStyle w:val="1-"/>
      </w:pPr>
      <w:r w:rsidRPr="003C7DB6">
        <w:t>Каждый материал содержит название, описание, основное содержимое, автора и статус публикации.</w:t>
      </w:r>
    </w:p>
    <w:p w14:paraId="6F31EB05" w14:textId="77777777" w:rsidR="003C7DB6" w:rsidRPr="003C7DB6" w:rsidRDefault="003C7DB6" w:rsidP="00C5346F">
      <w:pPr>
        <w:pStyle w:val="1-"/>
      </w:pPr>
      <w:r w:rsidRPr="003C7DB6">
        <w:t>Для специализированных типов материалов дополнительно хранятся соответствующие характеристики. Например, для персонажа указывается раса и фракция, для предмета — тип предмета, а для локации — уровень расположения и родительская локация.</w:t>
      </w:r>
    </w:p>
    <w:p w14:paraId="73D8BB9E" w14:textId="77777777" w:rsidR="003C7DB6" w:rsidRPr="003C7DB6" w:rsidRDefault="003C7DB6" w:rsidP="00C5346F">
      <w:pPr>
        <w:pStyle w:val="1-"/>
      </w:pPr>
      <w:r w:rsidRPr="003C7DB6">
        <w:t>Пользователь может просматривать связанные материалы. Между объектами энциклопедии могут существовать связи различных типов, например связь персонажа с предметом, персонажа с локацией или материала с событием.</w:t>
      </w:r>
    </w:p>
    <w:p w14:paraId="63228B5A" w14:textId="77777777" w:rsidR="003C7DB6" w:rsidRPr="003C7DB6" w:rsidRDefault="003C7DB6" w:rsidP="00C5346F">
      <w:pPr>
        <w:pStyle w:val="1-"/>
      </w:pPr>
      <w:r w:rsidRPr="003C7DB6">
        <w:t>Материалам могут назначаться несколько тегов. Один тег может использоваться для нескольких материалов.</w:t>
      </w:r>
    </w:p>
    <w:p w14:paraId="3F48E38C" w14:textId="77777777" w:rsidR="003C7DB6" w:rsidRPr="003C7DB6" w:rsidRDefault="003C7DB6" w:rsidP="00C5346F">
      <w:pPr>
        <w:pStyle w:val="1-"/>
        <w:numPr>
          <w:ilvl w:val="0"/>
          <w:numId w:val="20"/>
        </w:numPr>
        <w:jc w:val="left"/>
      </w:pPr>
      <w:r w:rsidRPr="003C7DB6">
        <w:rPr>
          <w:b/>
          <w:bCs/>
        </w:rPr>
        <w:t>Комментарии и оценки</w:t>
      </w:r>
    </w:p>
    <w:p w14:paraId="6A4E4241" w14:textId="77777777" w:rsidR="003C7DB6" w:rsidRPr="003C7DB6" w:rsidRDefault="003C7DB6" w:rsidP="00C5346F">
      <w:pPr>
        <w:pStyle w:val="1-"/>
        <w:jc w:val="left"/>
      </w:pPr>
      <w:r w:rsidRPr="003C7DB6">
        <w:t>Авторизованные пользователи могут оставлять комментарии к материалам и выставлять им оценки. Пользователь может изменять или удалять собственный комментарий, а также изменять выставленную ранее оценку.</w:t>
      </w:r>
    </w:p>
    <w:p w14:paraId="5750B3FE" w14:textId="7069D9F0" w:rsidR="003C7DB6" w:rsidRPr="003C7DB6" w:rsidRDefault="003C7DB6" w:rsidP="006E04BE">
      <w:pPr>
        <w:pStyle w:val="2"/>
      </w:pPr>
      <w:bookmarkStart w:id="14" w:name="_Toc240469653"/>
      <w:r w:rsidRPr="003C7DB6">
        <w:t>Сценарии использования</w:t>
      </w:r>
      <w:bookmarkEnd w:id="14"/>
    </w:p>
    <w:p w14:paraId="4E160531" w14:textId="77777777" w:rsidR="003C7DB6" w:rsidRPr="003C7DB6" w:rsidRDefault="003C7DB6" w:rsidP="00C5346F">
      <w:pPr>
        <w:pStyle w:val="1-"/>
        <w:numPr>
          <w:ilvl w:val="0"/>
          <w:numId w:val="21"/>
        </w:numPr>
      </w:pPr>
      <w:r w:rsidRPr="003C7DB6">
        <w:rPr>
          <w:b/>
          <w:bCs/>
        </w:rPr>
        <w:t>Авторизация:</w:t>
      </w:r>
      <w:r w:rsidRPr="003C7DB6">
        <w:t xml:space="preserve"> пользователь вводит логин и пароль. Сервер проверяет учетные данные и предоставляет доступ к функциям приложения в соответствии с ролью пользователя.</w:t>
      </w:r>
    </w:p>
    <w:p w14:paraId="3DD2148C" w14:textId="77777777" w:rsidR="003C7DB6" w:rsidRPr="003C7DB6" w:rsidRDefault="003C7DB6" w:rsidP="00C5346F">
      <w:pPr>
        <w:pStyle w:val="1-"/>
        <w:numPr>
          <w:ilvl w:val="0"/>
          <w:numId w:val="21"/>
        </w:numPr>
      </w:pPr>
      <w:r w:rsidRPr="003C7DB6">
        <w:rPr>
          <w:b/>
          <w:bCs/>
        </w:rPr>
        <w:t>Просмотр материала:</w:t>
      </w:r>
      <w:r w:rsidRPr="003C7DB6">
        <w:t xml:space="preserve"> пользователь выбирает материал из списка или результатов поиска. Сервер получает данные из БД и возвращает страницу материала с его описанием, характеристиками, тегами и связанными материалами.</w:t>
      </w:r>
    </w:p>
    <w:p w14:paraId="3F6B2057" w14:textId="77777777" w:rsidR="003C7DB6" w:rsidRPr="003C7DB6" w:rsidRDefault="003C7DB6" w:rsidP="00C5346F">
      <w:pPr>
        <w:pStyle w:val="1-"/>
        <w:numPr>
          <w:ilvl w:val="0"/>
          <w:numId w:val="21"/>
        </w:numPr>
      </w:pPr>
      <w:r w:rsidRPr="003C7DB6">
        <w:rPr>
          <w:b/>
          <w:bCs/>
        </w:rPr>
        <w:t>Создание материала:</w:t>
      </w:r>
      <w:r w:rsidRPr="003C7DB6">
        <w:t xml:space="preserve"> редактор выбирает тип материала, заполняет необходимые поля и отправляет данные на сервер. Новый материал сохраняется в БД со статусом черновика.</w:t>
      </w:r>
    </w:p>
    <w:p w14:paraId="0BC48F83" w14:textId="77777777" w:rsidR="003C7DB6" w:rsidRPr="003C7DB6" w:rsidRDefault="003C7DB6" w:rsidP="00C5346F">
      <w:pPr>
        <w:pStyle w:val="1-"/>
        <w:numPr>
          <w:ilvl w:val="0"/>
          <w:numId w:val="21"/>
        </w:numPr>
      </w:pPr>
      <w:r w:rsidRPr="003C7DB6">
        <w:rPr>
          <w:b/>
          <w:bCs/>
        </w:rPr>
        <w:t>Редактирование материала:</w:t>
      </w:r>
      <w:r w:rsidRPr="003C7DB6">
        <w:t xml:space="preserve"> редактор выбирает существующий материал, изменяет необходимые данные и сохраняет изменения в БД.</w:t>
      </w:r>
    </w:p>
    <w:p w14:paraId="0EC24945" w14:textId="77777777" w:rsidR="003C7DB6" w:rsidRPr="003C7DB6" w:rsidRDefault="003C7DB6" w:rsidP="00C5346F">
      <w:pPr>
        <w:pStyle w:val="1-"/>
        <w:numPr>
          <w:ilvl w:val="0"/>
          <w:numId w:val="21"/>
        </w:numPr>
      </w:pPr>
      <w:r w:rsidRPr="003C7DB6">
        <w:rPr>
          <w:b/>
          <w:bCs/>
        </w:rPr>
        <w:lastRenderedPageBreak/>
        <w:t>Публикация материала:</w:t>
      </w:r>
      <w:r w:rsidRPr="003C7DB6">
        <w:t xml:space="preserve"> редактор отправляет подготовленный материал на проверку. Администратор проверяет его и изменяет статус материала на опубликованный либо отклоняет публикацию.</w:t>
      </w:r>
    </w:p>
    <w:p w14:paraId="4E8183C7" w14:textId="77777777" w:rsidR="003C7DB6" w:rsidRPr="003C7DB6" w:rsidRDefault="003C7DB6" w:rsidP="00C5346F">
      <w:pPr>
        <w:pStyle w:val="1-"/>
        <w:numPr>
          <w:ilvl w:val="0"/>
          <w:numId w:val="21"/>
        </w:numPr>
      </w:pPr>
      <w:r w:rsidRPr="003C7DB6">
        <w:rPr>
          <w:b/>
          <w:bCs/>
        </w:rPr>
        <w:t>Добавление комментария:</w:t>
      </w:r>
      <w:r w:rsidRPr="003C7DB6">
        <w:t xml:space="preserve"> авторизованный пользователь открывает материал, вводит текст комментария и отправляет его. Сервер сохраняет комментарий в БД.</w:t>
      </w:r>
    </w:p>
    <w:p w14:paraId="59A94D79" w14:textId="77777777" w:rsidR="003C7DB6" w:rsidRPr="003C7DB6" w:rsidRDefault="003C7DB6" w:rsidP="00C5346F">
      <w:pPr>
        <w:pStyle w:val="1-"/>
        <w:numPr>
          <w:ilvl w:val="0"/>
          <w:numId w:val="21"/>
        </w:numPr>
      </w:pPr>
      <w:r w:rsidRPr="003C7DB6">
        <w:rPr>
          <w:b/>
          <w:bCs/>
        </w:rPr>
        <w:t>Оценка материала:</w:t>
      </w:r>
      <w:r w:rsidRPr="003C7DB6">
        <w:t xml:space="preserve"> пользователь выбирает значение оценки и отправляет его серверу. Оценка сохраняется в БД. Для одного пользователя и одного материала хранится только одна актуальная оценка.</w:t>
      </w:r>
    </w:p>
    <w:p w14:paraId="4F0DEF2D" w14:textId="77777777" w:rsidR="003C7DB6" w:rsidRPr="003C7DB6" w:rsidRDefault="003C7DB6" w:rsidP="00C5346F">
      <w:pPr>
        <w:pStyle w:val="1-"/>
        <w:numPr>
          <w:ilvl w:val="0"/>
          <w:numId w:val="21"/>
        </w:numPr>
      </w:pPr>
      <w:r w:rsidRPr="003C7DB6">
        <w:rPr>
          <w:b/>
          <w:bCs/>
        </w:rPr>
        <w:t>Добавление тегов:</w:t>
      </w:r>
      <w:r w:rsidRPr="003C7DB6">
        <w:t xml:space="preserve"> редактор выбирает существующие теги или создаёт новый тег и связывает его с материалом.</w:t>
      </w:r>
    </w:p>
    <w:p w14:paraId="649D717B" w14:textId="77777777" w:rsidR="003C7DB6" w:rsidRPr="003C7DB6" w:rsidRDefault="003C7DB6" w:rsidP="00C5346F">
      <w:pPr>
        <w:pStyle w:val="1-"/>
        <w:numPr>
          <w:ilvl w:val="0"/>
          <w:numId w:val="21"/>
        </w:numPr>
      </w:pPr>
      <w:r w:rsidRPr="003C7DB6">
        <w:rPr>
          <w:b/>
          <w:bCs/>
        </w:rPr>
        <w:t>Связывание материалов:</w:t>
      </w:r>
      <w:r w:rsidRPr="003C7DB6">
        <w:t xml:space="preserve"> редактор выбирает два материала, указывает тип связи и сохраняет её. После этого связь отображается на страницах соответствующих материалов.</w:t>
      </w:r>
    </w:p>
    <w:p w14:paraId="07175740" w14:textId="7961F668" w:rsidR="003C7DB6" w:rsidRPr="003C7DB6" w:rsidRDefault="003C7DB6" w:rsidP="006E04BE">
      <w:pPr>
        <w:pStyle w:val="1"/>
      </w:pPr>
      <w:bookmarkStart w:id="15" w:name="_Toc240469654"/>
      <w:r w:rsidRPr="003C7DB6">
        <w:lastRenderedPageBreak/>
        <w:t>Архитектура приложения</w:t>
      </w:r>
      <w:bookmarkEnd w:id="15"/>
    </w:p>
    <w:p w14:paraId="257AE461" w14:textId="77777777" w:rsidR="003C7DB6" w:rsidRPr="003C7DB6" w:rsidRDefault="003C7DB6" w:rsidP="00C5346F">
      <w:pPr>
        <w:pStyle w:val="1-"/>
      </w:pPr>
      <w:r w:rsidRPr="003C7DB6">
        <w:t>Система состоит из следующих компонентов:</w:t>
      </w:r>
    </w:p>
    <w:p w14:paraId="76982491" w14:textId="77777777" w:rsidR="003C7DB6" w:rsidRPr="003C7DB6" w:rsidRDefault="003C7DB6" w:rsidP="00C5346F">
      <w:pPr>
        <w:pStyle w:val="1-"/>
        <w:numPr>
          <w:ilvl w:val="0"/>
          <w:numId w:val="22"/>
        </w:numPr>
      </w:pPr>
      <w:proofErr w:type="spellStart"/>
      <w:r w:rsidRPr="003C7DB6">
        <w:rPr>
          <w:b/>
          <w:bCs/>
        </w:rPr>
        <w:t>Main</w:t>
      </w:r>
      <w:proofErr w:type="spellEnd"/>
      <w:r w:rsidRPr="003C7DB6">
        <w:rPr>
          <w:b/>
          <w:bCs/>
        </w:rPr>
        <w:t xml:space="preserve"> API Service</w:t>
      </w:r>
    </w:p>
    <w:p w14:paraId="45BFCBE2" w14:textId="77777777" w:rsidR="003C7DB6" w:rsidRPr="003C7DB6" w:rsidRDefault="003C7DB6" w:rsidP="00C5346F">
      <w:pPr>
        <w:pStyle w:val="1-"/>
        <w:rPr>
          <w:lang w:val="en-US"/>
        </w:rPr>
      </w:pPr>
      <w:r w:rsidRPr="003C7DB6">
        <w:rPr>
          <w:b/>
          <w:bCs/>
        </w:rPr>
        <w:t>Стек</w:t>
      </w:r>
      <w:r w:rsidRPr="003C7DB6">
        <w:rPr>
          <w:b/>
          <w:bCs/>
          <w:lang w:val="en-US"/>
        </w:rPr>
        <w:t>:</w:t>
      </w:r>
      <w:r w:rsidRPr="003C7DB6">
        <w:rPr>
          <w:lang w:val="en-US"/>
        </w:rPr>
        <w:t xml:space="preserve"> </w:t>
      </w:r>
      <w:proofErr w:type="spellStart"/>
      <w:r w:rsidRPr="003C7DB6">
        <w:rPr>
          <w:lang w:val="en-US"/>
        </w:rPr>
        <w:t>FastAPI</w:t>
      </w:r>
      <w:proofErr w:type="spellEnd"/>
      <w:r w:rsidRPr="003C7DB6">
        <w:rPr>
          <w:lang w:val="en-US"/>
        </w:rPr>
        <w:t xml:space="preserve">, </w:t>
      </w:r>
      <w:proofErr w:type="spellStart"/>
      <w:r w:rsidRPr="003C7DB6">
        <w:rPr>
          <w:lang w:val="en-US"/>
        </w:rPr>
        <w:t>SQLAlchemy</w:t>
      </w:r>
      <w:proofErr w:type="spellEnd"/>
      <w:r w:rsidRPr="003C7DB6">
        <w:rPr>
          <w:lang w:val="en-US"/>
        </w:rPr>
        <w:t xml:space="preserve">, PostgreSQL, </w:t>
      </w:r>
      <w:proofErr w:type="spellStart"/>
      <w:r w:rsidRPr="003C7DB6">
        <w:rPr>
          <w:lang w:val="en-US"/>
        </w:rPr>
        <w:t>Pydantic</w:t>
      </w:r>
      <w:proofErr w:type="spellEnd"/>
      <w:r w:rsidRPr="003C7DB6">
        <w:rPr>
          <w:lang w:val="en-US"/>
        </w:rPr>
        <w:t>, JWT.</w:t>
      </w:r>
    </w:p>
    <w:p w14:paraId="69FD64A8" w14:textId="77777777" w:rsidR="003C7DB6" w:rsidRPr="003C7DB6" w:rsidRDefault="003C7DB6" w:rsidP="00C5346F">
      <w:pPr>
        <w:pStyle w:val="1-"/>
      </w:pPr>
      <w:r w:rsidRPr="003C7DB6">
        <w:rPr>
          <w:b/>
          <w:bCs/>
        </w:rPr>
        <w:t>Назначение:</w:t>
      </w:r>
      <w:r w:rsidRPr="003C7DB6">
        <w:t xml:space="preserve"> основной сервис приложения. Обрабатывает HTTP-запросы пользователей, выполняет аутентификацию и авторизацию, предоставляет CRUD-операции для материалов, пользователей, комментариев, оценок и тегов.</w:t>
      </w:r>
    </w:p>
    <w:p w14:paraId="390B6CC7" w14:textId="77777777" w:rsidR="003C7DB6" w:rsidRPr="003C7DB6" w:rsidRDefault="003C7DB6" w:rsidP="00C5346F">
      <w:pPr>
        <w:pStyle w:val="1-"/>
      </w:pPr>
      <w:proofErr w:type="spellStart"/>
      <w:r w:rsidRPr="003C7DB6">
        <w:t>FastAPI</w:t>
      </w:r>
      <w:proofErr w:type="spellEnd"/>
      <w:r w:rsidRPr="003C7DB6">
        <w:t xml:space="preserve"> используется для создания REST API и автоматической валидации данных с помощью </w:t>
      </w:r>
      <w:proofErr w:type="spellStart"/>
      <w:r w:rsidRPr="003C7DB6">
        <w:t>Pydantic</w:t>
      </w:r>
      <w:proofErr w:type="spellEnd"/>
      <w:r w:rsidRPr="003C7DB6">
        <w:t xml:space="preserve">. </w:t>
      </w:r>
      <w:proofErr w:type="spellStart"/>
      <w:r w:rsidRPr="003C7DB6">
        <w:t>SQLAlchemy</w:t>
      </w:r>
      <w:proofErr w:type="spellEnd"/>
      <w:r w:rsidRPr="003C7DB6">
        <w:t xml:space="preserve"> используется для взаимодействия с </w:t>
      </w:r>
      <w:proofErr w:type="spellStart"/>
      <w:r w:rsidRPr="003C7DB6">
        <w:t>PostgreSQL</w:t>
      </w:r>
      <w:proofErr w:type="spellEnd"/>
      <w:r w:rsidRPr="003C7DB6">
        <w:t xml:space="preserve"> и реализации объектно-реляционного отображения.</w:t>
      </w:r>
    </w:p>
    <w:p w14:paraId="0658EFC7" w14:textId="77777777" w:rsidR="003C7DB6" w:rsidRPr="003C7DB6" w:rsidRDefault="003C7DB6" w:rsidP="00C5346F">
      <w:pPr>
        <w:pStyle w:val="1-"/>
        <w:numPr>
          <w:ilvl w:val="0"/>
          <w:numId w:val="23"/>
        </w:numPr>
      </w:pPr>
      <w:r w:rsidRPr="003C7DB6">
        <w:rPr>
          <w:b/>
          <w:bCs/>
        </w:rPr>
        <w:t>Database</w:t>
      </w:r>
    </w:p>
    <w:p w14:paraId="1CF364D6" w14:textId="77777777" w:rsidR="003C7DB6" w:rsidRPr="003C7DB6" w:rsidRDefault="003C7DB6" w:rsidP="00C5346F">
      <w:pPr>
        <w:pStyle w:val="1-"/>
      </w:pPr>
      <w:r w:rsidRPr="003C7DB6">
        <w:rPr>
          <w:b/>
          <w:bCs/>
        </w:rPr>
        <w:t>Стек:</w:t>
      </w:r>
      <w:r w:rsidRPr="003C7DB6">
        <w:t xml:space="preserve"> </w:t>
      </w:r>
      <w:proofErr w:type="spellStart"/>
      <w:r w:rsidRPr="003C7DB6">
        <w:t>PostgreSQL</w:t>
      </w:r>
      <w:proofErr w:type="spellEnd"/>
      <w:r w:rsidRPr="003C7DB6">
        <w:t>.</w:t>
      </w:r>
    </w:p>
    <w:p w14:paraId="40701A6B" w14:textId="77777777" w:rsidR="003C7DB6" w:rsidRPr="003C7DB6" w:rsidRDefault="003C7DB6" w:rsidP="00C5346F">
      <w:pPr>
        <w:pStyle w:val="1-"/>
      </w:pPr>
      <w:r w:rsidRPr="003C7DB6">
        <w:rPr>
          <w:b/>
          <w:bCs/>
        </w:rPr>
        <w:t>Назначение:</w:t>
      </w:r>
      <w:r w:rsidRPr="003C7DB6">
        <w:t xml:space="preserve"> централизованное хранение пользователей, материалов энциклопедии, специализированных характеристик объектов, комментариев, оценок, тегов и связей между материалами.</w:t>
      </w:r>
    </w:p>
    <w:p w14:paraId="27B248F3" w14:textId="77777777" w:rsidR="003C7DB6" w:rsidRPr="003C7DB6" w:rsidRDefault="003C7DB6" w:rsidP="00C5346F">
      <w:pPr>
        <w:pStyle w:val="1-"/>
        <w:numPr>
          <w:ilvl w:val="0"/>
          <w:numId w:val="24"/>
        </w:numPr>
      </w:pPr>
      <w:proofErr w:type="spellStart"/>
      <w:r w:rsidRPr="003C7DB6">
        <w:rPr>
          <w:b/>
          <w:bCs/>
        </w:rPr>
        <w:t>Authentication</w:t>
      </w:r>
      <w:proofErr w:type="spellEnd"/>
    </w:p>
    <w:p w14:paraId="7DA55017" w14:textId="77777777" w:rsidR="003C7DB6" w:rsidRPr="003C7DB6" w:rsidRDefault="003C7DB6" w:rsidP="00C5346F">
      <w:pPr>
        <w:pStyle w:val="1-"/>
      </w:pPr>
      <w:r w:rsidRPr="003C7DB6">
        <w:rPr>
          <w:b/>
          <w:bCs/>
        </w:rPr>
        <w:t>Стек:</w:t>
      </w:r>
      <w:r w:rsidRPr="003C7DB6">
        <w:t xml:space="preserve"> JWT.</w:t>
      </w:r>
    </w:p>
    <w:p w14:paraId="49FE7CF0" w14:textId="77777777" w:rsidR="003C7DB6" w:rsidRPr="003C7DB6" w:rsidRDefault="003C7DB6" w:rsidP="00C5346F">
      <w:pPr>
        <w:pStyle w:val="1-"/>
      </w:pPr>
      <w:r w:rsidRPr="003C7DB6">
        <w:rPr>
          <w:b/>
          <w:bCs/>
        </w:rPr>
        <w:t>Назначение:</w:t>
      </w:r>
      <w:r w:rsidRPr="003C7DB6">
        <w:t xml:space="preserve"> идентификация пользователя и разграничение доступа к функциям приложения на основе его роли.</w:t>
      </w:r>
    </w:p>
    <w:p w14:paraId="430BE352" w14:textId="77777777" w:rsidR="003C7DB6" w:rsidRPr="00A336C8" w:rsidRDefault="003C7DB6" w:rsidP="00C5346F">
      <w:pPr>
        <w:pStyle w:val="1-"/>
        <w:numPr>
          <w:ilvl w:val="0"/>
          <w:numId w:val="25"/>
        </w:numPr>
      </w:pPr>
      <w:r w:rsidRPr="003C7DB6">
        <w:rPr>
          <w:b/>
          <w:bCs/>
        </w:rPr>
        <w:t>Infrastructure</w:t>
      </w:r>
    </w:p>
    <w:p w14:paraId="4270F722" w14:textId="77777777" w:rsidR="00A336C8" w:rsidRPr="003C7DB6" w:rsidRDefault="00A336C8" w:rsidP="00A336C8">
      <w:pPr>
        <w:pStyle w:val="1-"/>
        <w:ind w:left="720" w:firstLine="0"/>
      </w:pPr>
      <w:r w:rsidRPr="003C7DB6">
        <w:rPr>
          <w:b/>
          <w:bCs/>
        </w:rPr>
        <w:t>Стек:</w:t>
      </w:r>
      <w:r w:rsidRPr="003C7DB6">
        <w:t xml:space="preserve"> </w:t>
      </w:r>
      <w:proofErr w:type="spellStart"/>
      <w:r w:rsidRPr="003C7DB6">
        <w:t>Docker</w:t>
      </w:r>
      <w:proofErr w:type="spellEnd"/>
      <w:r w:rsidRPr="003C7DB6">
        <w:t xml:space="preserve">, </w:t>
      </w:r>
      <w:proofErr w:type="spellStart"/>
      <w:r w:rsidRPr="003C7DB6">
        <w:t>Docker</w:t>
      </w:r>
      <w:proofErr w:type="spellEnd"/>
      <w:r w:rsidRPr="003C7DB6">
        <w:t xml:space="preserve"> </w:t>
      </w:r>
      <w:proofErr w:type="spellStart"/>
      <w:r w:rsidRPr="003C7DB6">
        <w:t>Compose</w:t>
      </w:r>
      <w:proofErr w:type="spellEnd"/>
      <w:r w:rsidRPr="003C7DB6">
        <w:t>.</w:t>
      </w:r>
    </w:p>
    <w:p w14:paraId="7612987D" w14:textId="08CF9EA1" w:rsidR="00A336C8" w:rsidRPr="00A336C8" w:rsidRDefault="00A336C8" w:rsidP="00A336C8">
      <w:pPr>
        <w:pStyle w:val="1-"/>
        <w:ind w:left="720" w:firstLine="0"/>
      </w:pPr>
      <w:r w:rsidRPr="003C7DB6">
        <w:rPr>
          <w:b/>
          <w:bCs/>
        </w:rPr>
        <w:t>Назначение:</w:t>
      </w:r>
      <w:r w:rsidRPr="003C7DB6">
        <w:t xml:space="preserve"> контейнеризация приложения и базы данных, а также обеспечение одинакового окружения при запуске проекта.</w:t>
      </w:r>
    </w:p>
    <w:p w14:paraId="7D1B9851" w14:textId="5B77E24E" w:rsidR="00A336C8" w:rsidRDefault="00A336C8" w:rsidP="00A336C8">
      <w:pPr>
        <w:pStyle w:val="1-"/>
        <w:numPr>
          <w:ilvl w:val="0"/>
          <w:numId w:val="25"/>
        </w:numPr>
        <w:rPr>
          <w:b/>
          <w:bCs/>
          <w:lang w:val="en-US"/>
        </w:rPr>
      </w:pPr>
      <w:r w:rsidRPr="00A336C8">
        <w:rPr>
          <w:b/>
          <w:bCs/>
          <w:lang w:val="en-US"/>
        </w:rPr>
        <w:t>Notification Service</w:t>
      </w:r>
    </w:p>
    <w:p w14:paraId="4B6A800B" w14:textId="77777777" w:rsidR="00A336C8" w:rsidRPr="0089664F" w:rsidRDefault="00A336C8" w:rsidP="00A336C8">
      <w:pPr>
        <w:pStyle w:val="1-"/>
        <w:ind w:left="720" w:firstLine="0"/>
        <w:rPr>
          <w:lang w:val="en-US"/>
        </w:rPr>
      </w:pPr>
      <w:r>
        <w:t>Стек</w:t>
      </w:r>
      <w:r w:rsidRPr="0089664F">
        <w:rPr>
          <w:lang w:val="en-US"/>
        </w:rPr>
        <w:t xml:space="preserve">: </w:t>
      </w:r>
      <w:r w:rsidRPr="00A2055B">
        <w:rPr>
          <w:lang w:val="en-US"/>
        </w:rPr>
        <w:t>RabbitMQ</w:t>
      </w:r>
      <w:r w:rsidRPr="0089664F">
        <w:rPr>
          <w:lang w:val="en-US"/>
        </w:rPr>
        <w:t xml:space="preserve">, </w:t>
      </w:r>
      <w:proofErr w:type="spellStart"/>
      <w:r w:rsidRPr="00A2055B">
        <w:rPr>
          <w:lang w:val="en-US"/>
        </w:rPr>
        <w:t>WebSockets</w:t>
      </w:r>
      <w:proofErr w:type="spellEnd"/>
      <w:r w:rsidRPr="0089664F">
        <w:rPr>
          <w:lang w:val="en-US"/>
        </w:rPr>
        <w:t xml:space="preserve"> (</w:t>
      </w:r>
      <w:proofErr w:type="spellStart"/>
      <w:r w:rsidRPr="00A2055B">
        <w:rPr>
          <w:lang w:val="en-US"/>
        </w:rPr>
        <w:t>FastAPI</w:t>
      </w:r>
      <w:proofErr w:type="spellEnd"/>
      <w:r w:rsidRPr="0089664F">
        <w:rPr>
          <w:lang w:val="en-US"/>
        </w:rPr>
        <w:t>).</w:t>
      </w:r>
    </w:p>
    <w:p w14:paraId="4DCE7D0F" w14:textId="77777777" w:rsidR="00A336C8" w:rsidRDefault="00A336C8" w:rsidP="00A336C8">
      <w:pPr>
        <w:pStyle w:val="1-"/>
        <w:ind w:left="720" w:firstLine="0"/>
      </w:pPr>
      <w:r w:rsidRPr="00A336C8">
        <w:rPr>
          <w:b/>
          <w:bCs/>
        </w:rPr>
        <w:t>Назначение:</w:t>
      </w:r>
      <w:r w:rsidRPr="00A336C8">
        <w:t xml:space="preserve"> сервис обеспечивает передачу уведомлений пользователям в режиме реального времени. </w:t>
      </w:r>
      <w:proofErr w:type="spellStart"/>
      <w:r w:rsidRPr="00A336C8">
        <w:t>RabbitMQ</w:t>
      </w:r>
      <w:proofErr w:type="spellEnd"/>
      <w:r w:rsidRPr="00A336C8">
        <w:t xml:space="preserve"> используется для обмена сообщениями между компонентами системы и передачи событий, связанных с изменением материалов, комментариями, оценками и </w:t>
      </w:r>
      <w:r w:rsidRPr="00A336C8">
        <w:lastRenderedPageBreak/>
        <w:t xml:space="preserve">публикацией. </w:t>
      </w:r>
      <w:proofErr w:type="spellStart"/>
      <w:r w:rsidRPr="00A336C8">
        <w:t>WebSockets</w:t>
      </w:r>
      <w:proofErr w:type="spellEnd"/>
      <w:r w:rsidRPr="00A336C8">
        <w:t xml:space="preserve"> используется для доставки полученных событий подключённым пользователям без необходимости повторного запроса к серверу.</w:t>
      </w:r>
    </w:p>
    <w:p w14:paraId="036B0BF5" w14:textId="50C26CA3" w:rsidR="00A336C8" w:rsidRPr="00A336C8" w:rsidRDefault="00A336C8" w:rsidP="00A336C8">
      <w:pPr>
        <w:pStyle w:val="1-"/>
        <w:numPr>
          <w:ilvl w:val="0"/>
          <w:numId w:val="25"/>
        </w:numPr>
      </w:pPr>
      <w:proofErr w:type="spellStart"/>
      <w:r w:rsidRPr="00A336C8">
        <w:rPr>
          <w:b/>
          <w:bCs/>
          <w:lang w:val="en-US"/>
        </w:rPr>
        <w:t>gRPC</w:t>
      </w:r>
      <w:proofErr w:type="spellEnd"/>
      <w:r w:rsidRPr="00A336C8">
        <w:rPr>
          <w:b/>
          <w:bCs/>
        </w:rPr>
        <w:t xml:space="preserve"> </w:t>
      </w:r>
      <w:r w:rsidRPr="00A336C8">
        <w:rPr>
          <w:b/>
          <w:bCs/>
          <w:lang w:val="en-US"/>
        </w:rPr>
        <w:t>Service</w:t>
      </w:r>
    </w:p>
    <w:p w14:paraId="516FDAF6" w14:textId="77777777" w:rsidR="00A336C8" w:rsidRPr="0089664F" w:rsidRDefault="00A336C8" w:rsidP="00A336C8">
      <w:pPr>
        <w:pStyle w:val="1-"/>
        <w:ind w:left="720" w:firstLine="0"/>
        <w:rPr>
          <w:lang w:val="en-US"/>
        </w:rPr>
      </w:pPr>
      <w:r>
        <w:t>Стек</w:t>
      </w:r>
      <w:r w:rsidRPr="0089664F">
        <w:rPr>
          <w:lang w:val="en-US"/>
        </w:rPr>
        <w:t xml:space="preserve">: </w:t>
      </w:r>
      <w:proofErr w:type="spellStart"/>
      <w:r w:rsidRPr="0089664F">
        <w:rPr>
          <w:lang w:val="en-US"/>
        </w:rPr>
        <w:t>gRPC</w:t>
      </w:r>
      <w:proofErr w:type="spellEnd"/>
      <w:r w:rsidRPr="0089664F">
        <w:rPr>
          <w:lang w:val="en-US"/>
        </w:rPr>
        <w:t>, Python.</w:t>
      </w:r>
    </w:p>
    <w:p w14:paraId="56E95BB4" w14:textId="087F60CD" w:rsidR="00A336C8" w:rsidRPr="00A336C8" w:rsidRDefault="00A336C8" w:rsidP="00A336C8">
      <w:pPr>
        <w:pStyle w:val="1-"/>
        <w:ind w:left="720" w:firstLine="0"/>
      </w:pPr>
      <w:r w:rsidRPr="00A336C8">
        <w:rPr>
          <w:b/>
          <w:bCs/>
        </w:rPr>
        <w:t>Назначение:</w:t>
      </w:r>
      <w:r w:rsidRPr="00A336C8">
        <w:t xml:space="preserve"> отдельный сервис для формирования рекомендаций материалов энциклопедии. Основное приложение передаёт сервису необходимые данные через </w:t>
      </w:r>
      <w:proofErr w:type="spellStart"/>
      <w:r w:rsidRPr="00A336C8">
        <w:t>gRPC</w:t>
      </w:r>
      <w:proofErr w:type="spellEnd"/>
      <w:r w:rsidRPr="00A336C8">
        <w:t>, после чего сервис выполняет обработку информации и возвращает список рекомендуемых материалов. Выделение сервиса рекомендаций в отдельный компонент позволяет независимо развивать и изменять алгоритмы формирования рекомендаций.</w:t>
      </w:r>
    </w:p>
    <w:p w14:paraId="7EF4E129" w14:textId="1786CB40" w:rsidR="003C7DB6" w:rsidRPr="003C7DB6" w:rsidRDefault="003C7DB6" w:rsidP="006E04BE">
      <w:pPr>
        <w:pStyle w:val="1"/>
      </w:pPr>
      <w:bookmarkStart w:id="16" w:name="_Toc240469655"/>
      <w:r w:rsidRPr="003C7DB6">
        <w:lastRenderedPageBreak/>
        <w:t>Схема базы данных</w:t>
      </w:r>
      <w:bookmarkEnd w:id="16"/>
    </w:p>
    <w:p w14:paraId="136ECB66" w14:textId="23E02A99" w:rsidR="003C7DB6" w:rsidRPr="003C7DB6" w:rsidRDefault="003C7DB6" w:rsidP="00BE53D5">
      <w:pPr>
        <w:pStyle w:val="2"/>
      </w:pPr>
      <w:bookmarkStart w:id="17" w:name="_Toc240469656"/>
      <w:r w:rsidRPr="003C7DB6">
        <w:t>Логическая схема</w:t>
      </w:r>
      <w:bookmarkEnd w:id="17"/>
    </w:p>
    <w:p w14:paraId="1C7DB1F1" w14:textId="77777777" w:rsidR="003C7DB6" w:rsidRPr="00812B81" w:rsidRDefault="003C7DB6" w:rsidP="00C5346F">
      <w:pPr>
        <w:pStyle w:val="1-"/>
        <w:rPr>
          <w:b/>
          <w:bCs/>
        </w:rPr>
      </w:pPr>
      <w:r w:rsidRPr="00812B81">
        <w:rPr>
          <w:b/>
          <w:bCs/>
        </w:rPr>
        <w:t>Основными сущностями базы данных являются:</w:t>
      </w:r>
    </w:p>
    <w:p w14:paraId="1D2032A2" w14:textId="77777777" w:rsidR="003C7DB6" w:rsidRPr="00812B81" w:rsidRDefault="003C7DB6" w:rsidP="00C5346F">
      <w:pPr>
        <w:pStyle w:val="1-"/>
        <w:numPr>
          <w:ilvl w:val="0"/>
          <w:numId w:val="26"/>
        </w:numPr>
      </w:pPr>
      <w:r w:rsidRPr="00812B81">
        <w:t>User — пользователь системы;</w:t>
      </w:r>
    </w:p>
    <w:p w14:paraId="774340A6" w14:textId="77777777" w:rsidR="003C7DB6" w:rsidRPr="00812B81" w:rsidRDefault="003C7DB6" w:rsidP="00C5346F">
      <w:pPr>
        <w:pStyle w:val="1-"/>
        <w:numPr>
          <w:ilvl w:val="0"/>
          <w:numId w:val="26"/>
        </w:numPr>
      </w:pPr>
      <w:proofErr w:type="spellStart"/>
      <w:r w:rsidRPr="00812B81">
        <w:t>Article</w:t>
      </w:r>
      <w:proofErr w:type="spellEnd"/>
      <w:r w:rsidRPr="00812B81">
        <w:t xml:space="preserve"> — материал энциклопедии;</w:t>
      </w:r>
    </w:p>
    <w:p w14:paraId="6A140B4D" w14:textId="77777777" w:rsidR="003C7DB6" w:rsidRPr="00812B81" w:rsidRDefault="003C7DB6" w:rsidP="00C5346F">
      <w:pPr>
        <w:pStyle w:val="1-"/>
        <w:numPr>
          <w:ilvl w:val="0"/>
          <w:numId w:val="26"/>
        </w:numPr>
      </w:pPr>
      <w:proofErr w:type="spellStart"/>
      <w:r w:rsidRPr="00812B81">
        <w:t>Character</w:t>
      </w:r>
      <w:proofErr w:type="spellEnd"/>
      <w:r w:rsidRPr="00812B81">
        <w:t xml:space="preserve"> — дополнительные данные персонажа;</w:t>
      </w:r>
    </w:p>
    <w:p w14:paraId="1E027180" w14:textId="77777777" w:rsidR="003C7DB6" w:rsidRPr="00812B81" w:rsidRDefault="003C7DB6" w:rsidP="00C5346F">
      <w:pPr>
        <w:pStyle w:val="1-"/>
        <w:numPr>
          <w:ilvl w:val="0"/>
          <w:numId w:val="26"/>
        </w:numPr>
      </w:pPr>
      <w:proofErr w:type="spellStart"/>
      <w:r w:rsidRPr="00812B81">
        <w:t>Item</w:t>
      </w:r>
      <w:proofErr w:type="spellEnd"/>
      <w:r w:rsidRPr="00812B81">
        <w:t xml:space="preserve"> — дополнительные данные предмета;</w:t>
      </w:r>
    </w:p>
    <w:p w14:paraId="5EC8FDE3" w14:textId="77777777" w:rsidR="003C7DB6" w:rsidRPr="00812B81" w:rsidRDefault="003C7DB6" w:rsidP="00C5346F">
      <w:pPr>
        <w:pStyle w:val="1-"/>
        <w:numPr>
          <w:ilvl w:val="0"/>
          <w:numId w:val="26"/>
        </w:numPr>
      </w:pPr>
      <w:proofErr w:type="spellStart"/>
      <w:r w:rsidRPr="00812B81">
        <w:t>Location</w:t>
      </w:r>
      <w:proofErr w:type="spellEnd"/>
      <w:r w:rsidRPr="00812B81">
        <w:t xml:space="preserve"> — дополнительные данные локации;</w:t>
      </w:r>
    </w:p>
    <w:p w14:paraId="5FC0C4C1" w14:textId="77777777" w:rsidR="003C7DB6" w:rsidRPr="00812B81" w:rsidRDefault="003C7DB6" w:rsidP="00C5346F">
      <w:pPr>
        <w:pStyle w:val="1-"/>
        <w:numPr>
          <w:ilvl w:val="0"/>
          <w:numId w:val="26"/>
        </w:numPr>
      </w:pPr>
      <w:proofErr w:type="spellStart"/>
      <w:r w:rsidRPr="00812B81">
        <w:t>LoreArticle</w:t>
      </w:r>
      <w:proofErr w:type="spellEnd"/>
      <w:r w:rsidRPr="00812B81">
        <w:t xml:space="preserve"> — материал о мире или событии;</w:t>
      </w:r>
    </w:p>
    <w:p w14:paraId="01491169" w14:textId="77777777" w:rsidR="003C7DB6" w:rsidRPr="00812B81" w:rsidRDefault="003C7DB6" w:rsidP="00C5346F">
      <w:pPr>
        <w:pStyle w:val="1-"/>
        <w:numPr>
          <w:ilvl w:val="0"/>
          <w:numId w:val="26"/>
        </w:numPr>
      </w:pPr>
      <w:proofErr w:type="spellStart"/>
      <w:r w:rsidRPr="00812B81">
        <w:t>Comment</w:t>
      </w:r>
      <w:proofErr w:type="spellEnd"/>
      <w:r w:rsidRPr="00812B81">
        <w:t xml:space="preserve"> — комментарий пользователя;</w:t>
      </w:r>
    </w:p>
    <w:p w14:paraId="6B2D8ED5" w14:textId="77777777" w:rsidR="003C7DB6" w:rsidRPr="00812B81" w:rsidRDefault="003C7DB6" w:rsidP="00C5346F">
      <w:pPr>
        <w:pStyle w:val="1-"/>
        <w:numPr>
          <w:ilvl w:val="0"/>
          <w:numId w:val="26"/>
        </w:numPr>
      </w:pPr>
      <w:proofErr w:type="spellStart"/>
      <w:r w:rsidRPr="00812B81">
        <w:t>Rating</w:t>
      </w:r>
      <w:proofErr w:type="spellEnd"/>
      <w:r w:rsidRPr="00812B81">
        <w:t xml:space="preserve"> — оценка материала;</w:t>
      </w:r>
    </w:p>
    <w:p w14:paraId="4DCD693B" w14:textId="77777777" w:rsidR="003C7DB6" w:rsidRPr="00812B81" w:rsidRDefault="003C7DB6" w:rsidP="00C5346F">
      <w:pPr>
        <w:pStyle w:val="1-"/>
        <w:numPr>
          <w:ilvl w:val="0"/>
          <w:numId w:val="26"/>
        </w:numPr>
      </w:pPr>
      <w:proofErr w:type="spellStart"/>
      <w:r w:rsidRPr="00812B81">
        <w:t>Tag</w:t>
      </w:r>
      <w:proofErr w:type="spellEnd"/>
      <w:r w:rsidRPr="00812B81">
        <w:t xml:space="preserve"> — тег;</w:t>
      </w:r>
    </w:p>
    <w:p w14:paraId="5C4AD85F" w14:textId="77777777" w:rsidR="003C7DB6" w:rsidRPr="00812B81" w:rsidRDefault="003C7DB6" w:rsidP="00C5346F">
      <w:pPr>
        <w:pStyle w:val="1-"/>
        <w:numPr>
          <w:ilvl w:val="0"/>
          <w:numId w:val="26"/>
        </w:numPr>
      </w:pPr>
      <w:proofErr w:type="spellStart"/>
      <w:r w:rsidRPr="00812B81">
        <w:t>ArticleTag</w:t>
      </w:r>
      <w:proofErr w:type="spellEnd"/>
      <w:r w:rsidRPr="00812B81">
        <w:t xml:space="preserve"> — связующая сущность между материалами и тегами;</w:t>
      </w:r>
    </w:p>
    <w:p w14:paraId="3E5B897B" w14:textId="77777777" w:rsidR="003C7DB6" w:rsidRPr="00812B81" w:rsidRDefault="003C7DB6" w:rsidP="00C5346F">
      <w:pPr>
        <w:pStyle w:val="1-"/>
        <w:numPr>
          <w:ilvl w:val="0"/>
          <w:numId w:val="26"/>
        </w:numPr>
      </w:pPr>
      <w:proofErr w:type="spellStart"/>
      <w:r w:rsidRPr="00812B81">
        <w:t>ArticleRelation</w:t>
      </w:r>
      <w:proofErr w:type="spellEnd"/>
      <w:r w:rsidRPr="00812B81">
        <w:t xml:space="preserve"> — связь между двумя материалами.</w:t>
      </w:r>
    </w:p>
    <w:p w14:paraId="58B60CC6" w14:textId="77777777" w:rsidR="003C7DB6" w:rsidRPr="00812B81" w:rsidRDefault="003C7DB6" w:rsidP="00C5346F">
      <w:pPr>
        <w:pStyle w:val="1-"/>
        <w:rPr>
          <w:b/>
          <w:bCs/>
        </w:rPr>
      </w:pPr>
      <w:r w:rsidRPr="00812B81">
        <w:rPr>
          <w:b/>
          <w:bCs/>
        </w:rPr>
        <w:t>Связи между сущностями:</w:t>
      </w:r>
    </w:p>
    <w:p w14:paraId="5B14E0A5" w14:textId="77777777" w:rsidR="003C7DB6" w:rsidRPr="00812B81" w:rsidRDefault="003C7DB6" w:rsidP="00C5346F">
      <w:pPr>
        <w:pStyle w:val="1-"/>
        <w:numPr>
          <w:ilvl w:val="0"/>
          <w:numId w:val="27"/>
        </w:numPr>
      </w:pPr>
      <w:r w:rsidRPr="00812B81">
        <w:t xml:space="preserve">User и </w:t>
      </w:r>
      <w:proofErr w:type="spellStart"/>
      <w:r w:rsidRPr="00812B81">
        <w:t>Article</w:t>
      </w:r>
      <w:proofErr w:type="spellEnd"/>
      <w:r w:rsidRPr="00812B81">
        <w:t xml:space="preserve"> — один-ко-многим. Один пользователь может создать несколько материалов. Каждый материал имеет одного автора. Связь реализуется через внешний ключ </w:t>
      </w:r>
      <w:proofErr w:type="spellStart"/>
      <w:r w:rsidRPr="00812B81">
        <w:t>author_id</w:t>
      </w:r>
      <w:proofErr w:type="spellEnd"/>
      <w:r w:rsidRPr="00812B81">
        <w:t xml:space="preserve"> в таблице </w:t>
      </w:r>
      <w:proofErr w:type="spellStart"/>
      <w:r w:rsidRPr="00812B81">
        <w:t>articles</w:t>
      </w:r>
      <w:proofErr w:type="spellEnd"/>
      <w:r w:rsidRPr="00812B81">
        <w:t>.</w:t>
      </w:r>
    </w:p>
    <w:p w14:paraId="4AFAF62E" w14:textId="77777777" w:rsidR="003C7DB6" w:rsidRPr="00812B81" w:rsidRDefault="003C7DB6" w:rsidP="00C5346F">
      <w:pPr>
        <w:pStyle w:val="1-"/>
        <w:numPr>
          <w:ilvl w:val="0"/>
          <w:numId w:val="27"/>
        </w:numPr>
      </w:pPr>
      <w:r w:rsidRPr="00812B81">
        <w:t xml:space="preserve">User и </w:t>
      </w:r>
      <w:proofErr w:type="spellStart"/>
      <w:r w:rsidRPr="00812B81">
        <w:t>Comment</w:t>
      </w:r>
      <w:proofErr w:type="spellEnd"/>
      <w:r w:rsidRPr="00812B81">
        <w:t xml:space="preserve"> — один-ко-многим. Один пользователь может оставить несколько комментариев. Каждый комментарий принадлежит одному пользователю.</w:t>
      </w:r>
    </w:p>
    <w:p w14:paraId="18C30D31" w14:textId="77777777" w:rsidR="003C7DB6" w:rsidRPr="00812B81" w:rsidRDefault="003C7DB6" w:rsidP="00C5346F">
      <w:pPr>
        <w:pStyle w:val="1-"/>
        <w:numPr>
          <w:ilvl w:val="0"/>
          <w:numId w:val="27"/>
        </w:numPr>
      </w:pPr>
      <w:proofErr w:type="spellStart"/>
      <w:r w:rsidRPr="00812B81">
        <w:t>Article</w:t>
      </w:r>
      <w:proofErr w:type="spellEnd"/>
      <w:r w:rsidRPr="00812B81">
        <w:t xml:space="preserve"> и </w:t>
      </w:r>
      <w:proofErr w:type="spellStart"/>
      <w:r w:rsidRPr="00812B81">
        <w:t>Comment</w:t>
      </w:r>
      <w:proofErr w:type="spellEnd"/>
      <w:r w:rsidRPr="00812B81">
        <w:t xml:space="preserve"> — один-ко-многим. Один материал может содержать несколько комментариев. Каждый комментарий относится к одному материалу.</w:t>
      </w:r>
    </w:p>
    <w:p w14:paraId="0DDDD969" w14:textId="77777777" w:rsidR="003C7DB6" w:rsidRPr="00812B81" w:rsidRDefault="003C7DB6" w:rsidP="00C5346F">
      <w:pPr>
        <w:pStyle w:val="1-"/>
        <w:numPr>
          <w:ilvl w:val="0"/>
          <w:numId w:val="27"/>
        </w:numPr>
      </w:pPr>
      <w:r w:rsidRPr="00812B81">
        <w:t xml:space="preserve">User и </w:t>
      </w:r>
      <w:proofErr w:type="spellStart"/>
      <w:r w:rsidRPr="00812B81">
        <w:t>Article</w:t>
      </w:r>
      <w:proofErr w:type="spellEnd"/>
      <w:r w:rsidRPr="00812B81">
        <w:t xml:space="preserve"> — многие-ко-многим через </w:t>
      </w:r>
      <w:proofErr w:type="spellStart"/>
      <w:r w:rsidRPr="00812B81">
        <w:t>Rating</w:t>
      </w:r>
      <w:proofErr w:type="spellEnd"/>
      <w:r w:rsidRPr="00812B81">
        <w:t>. Пользователь может оценивать несколько материалов, а один материал может иметь оценки от нескольких пользователей. Для одного сочетания пользователя и материала хранится одна оценка.</w:t>
      </w:r>
    </w:p>
    <w:p w14:paraId="12EA44FF" w14:textId="77777777" w:rsidR="003C7DB6" w:rsidRPr="00812B81" w:rsidRDefault="003C7DB6" w:rsidP="00C5346F">
      <w:pPr>
        <w:pStyle w:val="1-"/>
        <w:numPr>
          <w:ilvl w:val="0"/>
          <w:numId w:val="27"/>
        </w:numPr>
      </w:pPr>
      <w:proofErr w:type="spellStart"/>
      <w:r w:rsidRPr="00812B81">
        <w:lastRenderedPageBreak/>
        <w:t>Article</w:t>
      </w:r>
      <w:proofErr w:type="spellEnd"/>
      <w:r w:rsidRPr="00812B81">
        <w:t xml:space="preserve"> и </w:t>
      </w:r>
      <w:proofErr w:type="spellStart"/>
      <w:r w:rsidRPr="00812B81">
        <w:t>Tag</w:t>
      </w:r>
      <w:proofErr w:type="spellEnd"/>
      <w:r w:rsidRPr="00812B81">
        <w:t xml:space="preserve"> — многие-ко-многим. Один материал может иметь несколько тегов, а один тег может использоваться для нескольких материалов. Связь реализуется через таблицу </w:t>
      </w:r>
      <w:proofErr w:type="spellStart"/>
      <w:r w:rsidRPr="00812B81">
        <w:t>article_tags</w:t>
      </w:r>
      <w:proofErr w:type="spellEnd"/>
      <w:r w:rsidRPr="00812B81">
        <w:t>.</w:t>
      </w:r>
    </w:p>
    <w:p w14:paraId="4065B8CA" w14:textId="77777777" w:rsidR="003C7DB6" w:rsidRPr="00812B81" w:rsidRDefault="003C7DB6" w:rsidP="00C5346F">
      <w:pPr>
        <w:pStyle w:val="1-"/>
        <w:numPr>
          <w:ilvl w:val="0"/>
          <w:numId w:val="27"/>
        </w:numPr>
      </w:pPr>
      <w:proofErr w:type="spellStart"/>
      <w:r w:rsidRPr="00812B81">
        <w:t>Article</w:t>
      </w:r>
      <w:proofErr w:type="spellEnd"/>
      <w:r w:rsidRPr="00812B81">
        <w:t xml:space="preserve"> и </w:t>
      </w:r>
      <w:proofErr w:type="spellStart"/>
      <w:r w:rsidRPr="00812B81">
        <w:t>Article</w:t>
      </w:r>
      <w:proofErr w:type="spellEnd"/>
      <w:r w:rsidRPr="00812B81">
        <w:t xml:space="preserve"> — многие-ко-многим через </w:t>
      </w:r>
      <w:proofErr w:type="spellStart"/>
      <w:r w:rsidRPr="00812B81">
        <w:t>ArticleRelation</w:t>
      </w:r>
      <w:proofErr w:type="spellEnd"/>
      <w:r w:rsidRPr="00812B81">
        <w:t xml:space="preserve">. Один материал может быть связан с несколькими другими материалами. Для хранения направления и типа связи используется таблица </w:t>
      </w:r>
      <w:proofErr w:type="spellStart"/>
      <w:r w:rsidRPr="00812B81">
        <w:t>article_relations</w:t>
      </w:r>
      <w:proofErr w:type="spellEnd"/>
      <w:r w:rsidRPr="00812B81">
        <w:t>.</w:t>
      </w:r>
    </w:p>
    <w:p w14:paraId="196EE22B" w14:textId="77777777" w:rsidR="003C7DB6" w:rsidRPr="00812B81" w:rsidRDefault="003C7DB6" w:rsidP="00C5346F">
      <w:pPr>
        <w:pStyle w:val="1-"/>
        <w:numPr>
          <w:ilvl w:val="0"/>
          <w:numId w:val="27"/>
        </w:numPr>
      </w:pPr>
      <w:proofErr w:type="spellStart"/>
      <w:r w:rsidRPr="00812B81">
        <w:t>Article</w:t>
      </w:r>
      <w:proofErr w:type="spellEnd"/>
      <w:r w:rsidRPr="00812B81">
        <w:t xml:space="preserve"> и </w:t>
      </w:r>
      <w:proofErr w:type="spellStart"/>
      <w:r w:rsidRPr="00812B81">
        <w:t>Character</w:t>
      </w:r>
      <w:proofErr w:type="spellEnd"/>
      <w:r w:rsidRPr="00812B81">
        <w:t xml:space="preserve"> — один-к-одному. Материал типа «персонаж» имеет специализированные данные в таблице </w:t>
      </w:r>
      <w:proofErr w:type="spellStart"/>
      <w:r w:rsidRPr="00812B81">
        <w:t>characters</w:t>
      </w:r>
      <w:proofErr w:type="spellEnd"/>
      <w:r w:rsidRPr="00812B81">
        <w:t>.</w:t>
      </w:r>
    </w:p>
    <w:p w14:paraId="4DE75BB8" w14:textId="77777777" w:rsidR="003C7DB6" w:rsidRPr="00812B81" w:rsidRDefault="003C7DB6" w:rsidP="00C5346F">
      <w:pPr>
        <w:pStyle w:val="1-"/>
        <w:numPr>
          <w:ilvl w:val="0"/>
          <w:numId w:val="27"/>
        </w:numPr>
      </w:pPr>
      <w:proofErr w:type="spellStart"/>
      <w:r w:rsidRPr="00812B81">
        <w:t>Article</w:t>
      </w:r>
      <w:proofErr w:type="spellEnd"/>
      <w:r w:rsidRPr="00812B81">
        <w:t xml:space="preserve"> и </w:t>
      </w:r>
      <w:proofErr w:type="spellStart"/>
      <w:r w:rsidRPr="00812B81">
        <w:t>Item</w:t>
      </w:r>
      <w:proofErr w:type="spellEnd"/>
      <w:r w:rsidRPr="00812B81">
        <w:t xml:space="preserve"> — один-к-одному. Материал типа «предмет» имеет специализированные данные в таблице </w:t>
      </w:r>
      <w:proofErr w:type="spellStart"/>
      <w:r w:rsidRPr="00812B81">
        <w:t>items</w:t>
      </w:r>
      <w:proofErr w:type="spellEnd"/>
      <w:r w:rsidRPr="00812B81">
        <w:t>.</w:t>
      </w:r>
    </w:p>
    <w:p w14:paraId="3FB6825A" w14:textId="77777777" w:rsidR="003C7DB6" w:rsidRPr="00812B81" w:rsidRDefault="003C7DB6" w:rsidP="00C5346F">
      <w:pPr>
        <w:pStyle w:val="1-"/>
        <w:numPr>
          <w:ilvl w:val="0"/>
          <w:numId w:val="27"/>
        </w:numPr>
      </w:pPr>
      <w:proofErr w:type="spellStart"/>
      <w:r w:rsidRPr="00812B81">
        <w:t>Article</w:t>
      </w:r>
      <w:proofErr w:type="spellEnd"/>
      <w:r w:rsidRPr="00812B81">
        <w:t xml:space="preserve"> и </w:t>
      </w:r>
      <w:proofErr w:type="spellStart"/>
      <w:r w:rsidRPr="00812B81">
        <w:t>Location</w:t>
      </w:r>
      <w:proofErr w:type="spellEnd"/>
      <w:r w:rsidRPr="00812B81">
        <w:t xml:space="preserve"> — один-к-одному. Материал типа «локация» имеет специализированные данные в таблице </w:t>
      </w:r>
      <w:proofErr w:type="spellStart"/>
      <w:r w:rsidRPr="00812B81">
        <w:t>locations</w:t>
      </w:r>
      <w:proofErr w:type="spellEnd"/>
      <w:r w:rsidRPr="00812B81">
        <w:t>.</w:t>
      </w:r>
    </w:p>
    <w:p w14:paraId="57B38EBC" w14:textId="77777777" w:rsidR="003C7DB6" w:rsidRPr="00812B81" w:rsidRDefault="003C7DB6" w:rsidP="00C5346F">
      <w:pPr>
        <w:pStyle w:val="1-"/>
        <w:numPr>
          <w:ilvl w:val="0"/>
          <w:numId w:val="27"/>
        </w:numPr>
      </w:pPr>
      <w:proofErr w:type="spellStart"/>
      <w:r w:rsidRPr="00812B81">
        <w:t>Location</w:t>
      </w:r>
      <w:proofErr w:type="spellEnd"/>
      <w:r w:rsidRPr="00812B81">
        <w:t xml:space="preserve"> и </w:t>
      </w:r>
      <w:proofErr w:type="spellStart"/>
      <w:r w:rsidRPr="00812B81">
        <w:t>Location</w:t>
      </w:r>
      <w:proofErr w:type="spellEnd"/>
      <w:r w:rsidRPr="00812B81">
        <w:t xml:space="preserve"> — один-ко-многим. Локация может находиться внутри другой локации. Например, город может относиться к стране, а страна — к континенту.</w:t>
      </w:r>
    </w:p>
    <w:p w14:paraId="1E77AC8C" w14:textId="77777777" w:rsidR="003C7DB6" w:rsidRDefault="003C7DB6" w:rsidP="00C5346F">
      <w:pPr>
        <w:pStyle w:val="1-"/>
        <w:numPr>
          <w:ilvl w:val="0"/>
          <w:numId w:val="27"/>
        </w:numPr>
      </w:pPr>
      <w:proofErr w:type="spellStart"/>
      <w:r w:rsidRPr="00812B81">
        <w:t>Article</w:t>
      </w:r>
      <w:proofErr w:type="spellEnd"/>
      <w:r w:rsidRPr="00812B81">
        <w:t xml:space="preserve"> и </w:t>
      </w:r>
      <w:proofErr w:type="spellStart"/>
      <w:r w:rsidRPr="00812B81">
        <w:t>LoreArticle</w:t>
      </w:r>
      <w:proofErr w:type="spellEnd"/>
      <w:r w:rsidRPr="00812B81">
        <w:t xml:space="preserve"> — один-к-одному. Материал типа «лор» имеет специализированную запись в таблице </w:t>
      </w:r>
      <w:proofErr w:type="spellStart"/>
      <w:r w:rsidRPr="00812B81">
        <w:t>lore_articles</w:t>
      </w:r>
      <w:proofErr w:type="spellEnd"/>
      <w:r w:rsidRPr="00812B81">
        <w:t>.</w:t>
      </w:r>
    </w:p>
    <w:p w14:paraId="6A235DD8" w14:textId="77777777" w:rsidR="00812B81" w:rsidRPr="00812B81" w:rsidRDefault="00812B81" w:rsidP="00C5346F">
      <w:pPr>
        <w:pStyle w:val="1-"/>
        <w:numPr>
          <w:ilvl w:val="0"/>
          <w:numId w:val="27"/>
        </w:numPr>
      </w:pPr>
    </w:p>
    <w:p w14:paraId="07A03CB1" w14:textId="1490EA9C" w:rsidR="003C7DB6" w:rsidRPr="003C7DB6" w:rsidRDefault="003C7DB6" w:rsidP="00BE53D5">
      <w:pPr>
        <w:pStyle w:val="2"/>
      </w:pPr>
      <w:bookmarkStart w:id="18" w:name="_Toc240469657"/>
      <w:r w:rsidRPr="003C7DB6">
        <w:lastRenderedPageBreak/>
        <w:t>Физическая схема</w:t>
      </w:r>
      <w:bookmarkEnd w:id="18"/>
    </w:p>
    <w:p w14:paraId="58C91707" w14:textId="0C93FB47" w:rsidR="00812B81" w:rsidRPr="00812B81" w:rsidRDefault="003C7DB6" w:rsidP="001741BD">
      <w:pPr>
        <w:pStyle w:val="1-"/>
        <w:jc w:val="left"/>
      </w:pPr>
      <w:r w:rsidRPr="003C7DB6">
        <w:t xml:space="preserve">Физическая база данных реализуется в </w:t>
      </w:r>
      <w:proofErr w:type="spellStart"/>
      <w:r w:rsidRPr="003C7DB6">
        <w:t>PostgreSQL</w:t>
      </w:r>
      <w:proofErr w:type="spellEnd"/>
      <w:r w:rsidRPr="003C7DB6">
        <w:t xml:space="preserve"> и состоит из следующих таблиц:</w:t>
      </w:r>
      <w:r w:rsidR="001741BD">
        <w:rPr>
          <w:noProof/>
        </w:rPr>
        <w:drawing>
          <wp:inline distT="0" distB="0" distL="0" distR="0" wp14:anchorId="6F253A10" wp14:editId="07BFED54">
            <wp:extent cx="5939790" cy="3190875"/>
            <wp:effectExtent l="0" t="0" r="3810" b="9525"/>
            <wp:docPr id="1181922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4283D" w14:textId="211EB49D" w:rsidR="00722E40" w:rsidRPr="00722E40" w:rsidRDefault="001741BD" w:rsidP="001741BD">
      <w:pPr>
        <w:pStyle w:val="1-"/>
        <w:ind w:firstLine="0"/>
        <w:jc w:val="center"/>
      </w:pPr>
      <w:r>
        <w:rPr>
          <w:b/>
          <w:bCs/>
        </w:rPr>
        <w:t>Р</w:t>
      </w:r>
      <w:r w:rsidR="003C7DB6" w:rsidRPr="003C7DB6">
        <w:rPr>
          <w:b/>
          <w:bCs/>
        </w:rPr>
        <w:t>исун</w:t>
      </w:r>
      <w:r>
        <w:rPr>
          <w:b/>
          <w:bCs/>
        </w:rPr>
        <w:t>ок</w:t>
      </w:r>
      <w:r w:rsidR="003C7DB6" w:rsidRPr="003C7DB6">
        <w:rPr>
          <w:b/>
          <w:bCs/>
        </w:rPr>
        <w:t xml:space="preserve"> </w:t>
      </w:r>
      <w:r>
        <w:rPr>
          <w:b/>
          <w:bCs/>
        </w:rPr>
        <w:t xml:space="preserve">1 - </w:t>
      </w:r>
      <w:r w:rsidRPr="003C7DB6">
        <w:rPr>
          <w:b/>
          <w:bCs/>
        </w:rPr>
        <w:t>Физическая схема базы данных</w:t>
      </w:r>
    </w:p>
    <w:sectPr w:rsidR="00722E40" w:rsidRPr="00722E40" w:rsidSect="005D448F">
      <w:footerReference w:type="default" r:id="rId9"/>
      <w:footerReference w:type="first" r:id="rId10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A1F30" w14:textId="77777777" w:rsidR="00110BDE" w:rsidRDefault="00110BDE">
      <w:r>
        <w:separator/>
      </w:r>
    </w:p>
  </w:endnote>
  <w:endnote w:type="continuationSeparator" w:id="0">
    <w:p w14:paraId="3A467472" w14:textId="77777777" w:rsidR="00110BDE" w:rsidRDefault="00110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3255741"/>
      <w:docPartObj>
        <w:docPartGallery w:val="Page Numbers (Bottom of Page)"/>
        <w:docPartUnique/>
      </w:docPartObj>
    </w:sdtPr>
    <w:sdtContent>
      <w:p w14:paraId="143EDEE9" w14:textId="77777777" w:rsidR="00256979" w:rsidRDefault="0025697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7A28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2184F" w14:textId="77777777" w:rsidR="00256979" w:rsidRDefault="00256979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71BBC5" w14:textId="77777777" w:rsidR="00110BDE" w:rsidRDefault="00110BDE">
      <w:r>
        <w:separator/>
      </w:r>
    </w:p>
  </w:footnote>
  <w:footnote w:type="continuationSeparator" w:id="0">
    <w:p w14:paraId="101123E2" w14:textId="77777777" w:rsidR="00110BDE" w:rsidRDefault="00110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7B9"/>
    <w:multiLevelType w:val="multilevel"/>
    <w:tmpl w:val="6A7802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E40EB"/>
    <w:multiLevelType w:val="multilevel"/>
    <w:tmpl w:val="737C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1F0310"/>
    <w:multiLevelType w:val="multilevel"/>
    <w:tmpl w:val="C34A75D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3" w15:restartNumberingAfterBreak="0">
    <w:nsid w:val="0FA61590"/>
    <w:multiLevelType w:val="multilevel"/>
    <w:tmpl w:val="D79A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61AE9"/>
    <w:multiLevelType w:val="multilevel"/>
    <w:tmpl w:val="FB72CEB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5" w15:restartNumberingAfterBreak="0">
    <w:nsid w:val="11B8750A"/>
    <w:multiLevelType w:val="multilevel"/>
    <w:tmpl w:val="BE1CE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ED2D8F"/>
    <w:multiLevelType w:val="multilevel"/>
    <w:tmpl w:val="E696AC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044C29"/>
    <w:multiLevelType w:val="multilevel"/>
    <w:tmpl w:val="2CFE9B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E664E2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abstractNum w:abstractNumId="9" w15:restartNumberingAfterBreak="0">
    <w:nsid w:val="2F127A6D"/>
    <w:multiLevelType w:val="multilevel"/>
    <w:tmpl w:val="D8A0F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931D69"/>
    <w:multiLevelType w:val="multilevel"/>
    <w:tmpl w:val="1B38B68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B0683D"/>
    <w:multiLevelType w:val="hybridMultilevel"/>
    <w:tmpl w:val="4F004A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67C4B05"/>
    <w:multiLevelType w:val="multilevel"/>
    <w:tmpl w:val="85BC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EA6B18"/>
    <w:multiLevelType w:val="hybridMultilevel"/>
    <w:tmpl w:val="850CBE78"/>
    <w:lvl w:ilvl="0" w:tplc="B6A68D06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E31F2B"/>
    <w:multiLevelType w:val="multilevel"/>
    <w:tmpl w:val="C34A75D4"/>
    <w:numStyleLink w:val="a"/>
  </w:abstractNum>
  <w:abstractNum w:abstractNumId="15" w15:restartNumberingAfterBreak="0">
    <w:nsid w:val="56F83781"/>
    <w:multiLevelType w:val="hybridMultilevel"/>
    <w:tmpl w:val="3DCAE08A"/>
    <w:lvl w:ilvl="0" w:tplc="B6A68D06">
      <w:start w:val="1"/>
      <w:numFmt w:val="bullet"/>
      <w:lvlText w:val="⁃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A33C5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977784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ACC057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69E7703"/>
    <w:multiLevelType w:val="hybridMultilevel"/>
    <w:tmpl w:val="4176B9A6"/>
    <w:lvl w:ilvl="0" w:tplc="9A38F978">
      <w:start w:val="1"/>
      <w:numFmt w:val="decimal"/>
      <w:pStyle w:val="a0"/>
      <w:lvlText w:val="%1"/>
      <w:lvlJc w:val="left"/>
      <w:pPr>
        <w:ind w:left="720" w:hanging="360"/>
      </w:pPr>
      <w:rPr>
        <w:rFonts w:hint="default"/>
        <w:sz w:val="28"/>
        <w:szCs w:val="28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F360E2"/>
    <w:multiLevelType w:val="multilevel"/>
    <w:tmpl w:val="0E7E4D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3253399"/>
    <w:multiLevelType w:val="multilevel"/>
    <w:tmpl w:val="7F16FC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872A02"/>
    <w:multiLevelType w:val="multilevel"/>
    <w:tmpl w:val="8C2E3C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FC36CB"/>
    <w:multiLevelType w:val="multilevel"/>
    <w:tmpl w:val="AC5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F52CB"/>
    <w:multiLevelType w:val="hybridMultilevel"/>
    <w:tmpl w:val="41967F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75F4A9E"/>
    <w:multiLevelType w:val="multilevel"/>
    <w:tmpl w:val="C67E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D7140"/>
    <w:multiLevelType w:val="hybridMultilevel"/>
    <w:tmpl w:val="FB0A73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628200499">
    <w:abstractNumId w:val="19"/>
  </w:num>
  <w:num w:numId="2" w16cid:durableId="414473306">
    <w:abstractNumId w:val="4"/>
  </w:num>
  <w:num w:numId="3" w16cid:durableId="1002511206">
    <w:abstractNumId w:val="2"/>
  </w:num>
  <w:num w:numId="4" w16cid:durableId="1439836642">
    <w:abstractNumId w:val="14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709"/>
        </w:pPr>
        <w:rPr>
          <w:rFonts w:ascii="Times New Roman" w:hAnsi="Times New Roman" w:hint="default"/>
          <w:b/>
          <w:i w:val="0"/>
          <w:iCs w:val="0"/>
          <w:sz w:val="28"/>
        </w:rPr>
      </w:lvl>
    </w:lvlOverride>
    <w:lvlOverride w:ilvl="2">
      <w:lvl w:ilvl="2">
        <w:start w:val="1"/>
        <w:numFmt w:val="decimal"/>
        <w:pStyle w:val="3"/>
        <w:suff w:val="space"/>
        <w:lvlText w:val="%1.%2.%3"/>
        <w:lvlJc w:val="left"/>
        <w:pPr>
          <w:ind w:left="0" w:firstLine="709"/>
        </w:pPr>
        <w:rPr>
          <w:rFonts w:ascii="Times New Roman" w:hAnsi="Times New Roman" w:hint="default"/>
          <w:b/>
          <w:sz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1" w:firstLine="709"/>
        </w:pPr>
        <w:rPr>
          <w:rFonts w:ascii="Times New Roman" w:hAnsi="Times New Roman" w:hint="default"/>
          <w:b/>
          <w:sz w:val="28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0" w:firstLine="709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0" w:firstLine="709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709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709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0" w:firstLine="709"/>
        </w:pPr>
        <w:rPr>
          <w:rFonts w:hint="default"/>
        </w:rPr>
      </w:lvl>
    </w:lvlOverride>
  </w:num>
  <w:num w:numId="5" w16cid:durableId="1221594791">
    <w:abstractNumId w:val="13"/>
  </w:num>
  <w:num w:numId="6" w16cid:durableId="926696938">
    <w:abstractNumId w:val="15"/>
  </w:num>
  <w:num w:numId="7" w16cid:durableId="1194416346">
    <w:abstractNumId w:val="18"/>
  </w:num>
  <w:num w:numId="8" w16cid:durableId="492839763">
    <w:abstractNumId w:val="17"/>
  </w:num>
  <w:num w:numId="9" w16cid:durableId="1560092537">
    <w:abstractNumId w:val="8"/>
  </w:num>
  <w:num w:numId="10" w16cid:durableId="2062050556">
    <w:abstractNumId w:val="16"/>
  </w:num>
  <w:num w:numId="11" w16cid:durableId="1174690468">
    <w:abstractNumId w:val="26"/>
  </w:num>
  <w:num w:numId="12" w16cid:durableId="230504645">
    <w:abstractNumId w:val="24"/>
  </w:num>
  <w:num w:numId="13" w16cid:durableId="1618871971">
    <w:abstractNumId w:val="11"/>
  </w:num>
  <w:num w:numId="14" w16cid:durableId="1967150897">
    <w:abstractNumId w:val="1"/>
  </w:num>
  <w:num w:numId="15" w16cid:durableId="1254432813">
    <w:abstractNumId w:val="9"/>
  </w:num>
  <w:num w:numId="16" w16cid:durableId="1452625097">
    <w:abstractNumId w:val="6"/>
  </w:num>
  <w:num w:numId="17" w16cid:durableId="111680516">
    <w:abstractNumId w:val="25"/>
  </w:num>
  <w:num w:numId="18" w16cid:durableId="179198412">
    <w:abstractNumId w:val="20"/>
  </w:num>
  <w:num w:numId="19" w16cid:durableId="325209721">
    <w:abstractNumId w:val="7"/>
  </w:num>
  <w:num w:numId="20" w16cid:durableId="151991043">
    <w:abstractNumId w:val="10"/>
  </w:num>
  <w:num w:numId="21" w16cid:durableId="363478133">
    <w:abstractNumId w:val="12"/>
  </w:num>
  <w:num w:numId="22" w16cid:durableId="1880624197">
    <w:abstractNumId w:val="5"/>
  </w:num>
  <w:num w:numId="23" w16cid:durableId="1106541662">
    <w:abstractNumId w:val="21"/>
  </w:num>
  <w:num w:numId="24" w16cid:durableId="676811243">
    <w:abstractNumId w:val="0"/>
  </w:num>
  <w:num w:numId="25" w16cid:durableId="981034834">
    <w:abstractNumId w:val="22"/>
  </w:num>
  <w:num w:numId="26" w16cid:durableId="707724607">
    <w:abstractNumId w:val="3"/>
  </w:num>
  <w:num w:numId="27" w16cid:durableId="1420057780">
    <w:abstractNumId w:val="2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EB"/>
    <w:rsid w:val="000003CA"/>
    <w:rsid w:val="00000458"/>
    <w:rsid w:val="00000999"/>
    <w:rsid w:val="00000CA4"/>
    <w:rsid w:val="0000123B"/>
    <w:rsid w:val="00001975"/>
    <w:rsid w:val="000022D3"/>
    <w:rsid w:val="0000299D"/>
    <w:rsid w:val="00002BBE"/>
    <w:rsid w:val="00003328"/>
    <w:rsid w:val="0000355A"/>
    <w:rsid w:val="000035B1"/>
    <w:rsid w:val="00003EA0"/>
    <w:rsid w:val="00004152"/>
    <w:rsid w:val="000051B4"/>
    <w:rsid w:val="00005237"/>
    <w:rsid w:val="00006D97"/>
    <w:rsid w:val="00006FD8"/>
    <w:rsid w:val="0000758C"/>
    <w:rsid w:val="000079FF"/>
    <w:rsid w:val="000101D2"/>
    <w:rsid w:val="000117A6"/>
    <w:rsid w:val="00012096"/>
    <w:rsid w:val="000126AC"/>
    <w:rsid w:val="00012A7F"/>
    <w:rsid w:val="00012ED8"/>
    <w:rsid w:val="00012F92"/>
    <w:rsid w:val="00013A53"/>
    <w:rsid w:val="00013CAE"/>
    <w:rsid w:val="00013D6D"/>
    <w:rsid w:val="00013D9F"/>
    <w:rsid w:val="000145EE"/>
    <w:rsid w:val="00015EB4"/>
    <w:rsid w:val="00016301"/>
    <w:rsid w:val="00020549"/>
    <w:rsid w:val="00022241"/>
    <w:rsid w:val="00023BF0"/>
    <w:rsid w:val="00023DE3"/>
    <w:rsid w:val="0002457D"/>
    <w:rsid w:val="0002506C"/>
    <w:rsid w:val="000254F5"/>
    <w:rsid w:val="00026722"/>
    <w:rsid w:val="0002706D"/>
    <w:rsid w:val="0002740F"/>
    <w:rsid w:val="00027893"/>
    <w:rsid w:val="0003102D"/>
    <w:rsid w:val="00031A67"/>
    <w:rsid w:val="0003295E"/>
    <w:rsid w:val="0003327D"/>
    <w:rsid w:val="00034AA4"/>
    <w:rsid w:val="00035933"/>
    <w:rsid w:val="00036669"/>
    <w:rsid w:val="00036DE1"/>
    <w:rsid w:val="00036FC7"/>
    <w:rsid w:val="0004235A"/>
    <w:rsid w:val="000426D8"/>
    <w:rsid w:val="00042F96"/>
    <w:rsid w:val="0004309E"/>
    <w:rsid w:val="00043400"/>
    <w:rsid w:val="00043B7A"/>
    <w:rsid w:val="00044686"/>
    <w:rsid w:val="00045036"/>
    <w:rsid w:val="00045222"/>
    <w:rsid w:val="00045DCB"/>
    <w:rsid w:val="000466EB"/>
    <w:rsid w:val="000470E8"/>
    <w:rsid w:val="00047438"/>
    <w:rsid w:val="00047531"/>
    <w:rsid w:val="00050363"/>
    <w:rsid w:val="000504D5"/>
    <w:rsid w:val="0005076F"/>
    <w:rsid w:val="00050BB4"/>
    <w:rsid w:val="00051597"/>
    <w:rsid w:val="00051B09"/>
    <w:rsid w:val="00052088"/>
    <w:rsid w:val="0005234F"/>
    <w:rsid w:val="000523BE"/>
    <w:rsid w:val="00053021"/>
    <w:rsid w:val="00053D28"/>
    <w:rsid w:val="00053E9D"/>
    <w:rsid w:val="000540B1"/>
    <w:rsid w:val="000558E6"/>
    <w:rsid w:val="0005605C"/>
    <w:rsid w:val="00060795"/>
    <w:rsid w:val="00060C98"/>
    <w:rsid w:val="00061478"/>
    <w:rsid w:val="000621F3"/>
    <w:rsid w:val="000636BC"/>
    <w:rsid w:val="00063E48"/>
    <w:rsid w:val="000641C9"/>
    <w:rsid w:val="00064D37"/>
    <w:rsid w:val="00065317"/>
    <w:rsid w:val="00065D35"/>
    <w:rsid w:val="0006603C"/>
    <w:rsid w:val="000661B6"/>
    <w:rsid w:val="00066CBB"/>
    <w:rsid w:val="00066D89"/>
    <w:rsid w:val="00067483"/>
    <w:rsid w:val="000676CD"/>
    <w:rsid w:val="00067769"/>
    <w:rsid w:val="000679E3"/>
    <w:rsid w:val="00067E8D"/>
    <w:rsid w:val="00070449"/>
    <w:rsid w:val="000707D3"/>
    <w:rsid w:val="00071A60"/>
    <w:rsid w:val="000734B9"/>
    <w:rsid w:val="00073CEC"/>
    <w:rsid w:val="00074151"/>
    <w:rsid w:val="00074261"/>
    <w:rsid w:val="00074385"/>
    <w:rsid w:val="000744E1"/>
    <w:rsid w:val="000748B9"/>
    <w:rsid w:val="00074BE9"/>
    <w:rsid w:val="00075194"/>
    <w:rsid w:val="000756D1"/>
    <w:rsid w:val="00077725"/>
    <w:rsid w:val="000818AB"/>
    <w:rsid w:val="00081B4D"/>
    <w:rsid w:val="000829BD"/>
    <w:rsid w:val="00083340"/>
    <w:rsid w:val="000836DC"/>
    <w:rsid w:val="00083E6A"/>
    <w:rsid w:val="00084578"/>
    <w:rsid w:val="0008483B"/>
    <w:rsid w:val="00084FDA"/>
    <w:rsid w:val="0008603A"/>
    <w:rsid w:val="0008731B"/>
    <w:rsid w:val="00087629"/>
    <w:rsid w:val="00090327"/>
    <w:rsid w:val="00090418"/>
    <w:rsid w:val="00091442"/>
    <w:rsid w:val="00091A89"/>
    <w:rsid w:val="00092D33"/>
    <w:rsid w:val="00092FC0"/>
    <w:rsid w:val="000938DD"/>
    <w:rsid w:val="0009462A"/>
    <w:rsid w:val="00094A2C"/>
    <w:rsid w:val="00095478"/>
    <w:rsid w:val="00095618"/>
    <w:rsid w:val="00095673"/>
    <w:rsid w:val="00096046"/>
    <w:rsid w:val="00096056"/>
    <w:rsid w:val="00096146"/>
    <w:rsid w:val="0009637C"/>
    <w:rsid w:val="000966A5"/>
    <w:rsid w:val="00096D9F"/>
    <w:rsid w:val="000973FA"/>
    <w:rsid w:val="000A0464"/>
    <w:rsid w:val="000A0501"/>
    <w:rsid w:val="000A0BE7"/>
    <w:rsid w:val="000A0BF3"/>
    <w:rsid w:val="000A0F6D"/>
    <w:rsid w:val="000A1C41"/>
    <w:rsid w:val="000A1FAA"/>
    <w:rsid w:val="000A273E"/>
    <w:rsid w:val="000A2E77"/>
    <w:rsid w:val="000A3B0B"/>
    <w:rsid w:val="000A423E"/>
    <w:rsid w:val="000A482C"/>
    <w:rsid w:val="000A6A03"/>
    <w:rsid w:val="000A6A23"/>
    <w:rsid w:val="000A78B4"/>
    <w:rsid w:val="000A7CEE"/>
    <w:rsid w:val="000B090D"/>
    <w:rsid w:val="000B0D6A"/>
    <w:rsid w:val="000B1485"/>
    <w:rsid w:val="000B19D2"/>
    <w:rsid w:val="000B1A31"/>
    <w:rsid w:val="000B23D9"/>
    <w:rsid w:val="000B25FA"/>
    <w:rsid w:val="000B30CF"/>
    <w:rsid w:val="000B30E9"/>
    <w:rsid w:val="000B3E08"/>
    <w:rsid w:val="000B4028"/>
    <w:rsid w:val="000B4EEF"/>
    <w:rsid w:val="000B4F28"/>
    <w:rsid w:val="000B4F8B"/>
    <w:rsid w:val="000B509D"/>
    <w:rsid w:val="000B670A"/>
    <w:rsid w:val="000B6760"/>
    <w:rsid w:val="000B76B9"/>
    <w:rsid w:val="000B78C5"/>
    <w:rsid w:val="000C06AC"/>
    <w:rsid w:val="000C0BC9"/>
    <w:rsid w:val="000C156A"/>
    <w:rsid w:val="000C1B26"/>
    <w:rsid w:val="000C3DE1"/>
    <w:rsid w:val="000C46CD"/>
    <w:rsid w:val="000C47BA"/>
    <w:rsid w:val="000C503E"/>
    <w:rsid w:val="000C56F0"/>
    <w:rsid w:val="000C5A69"/>
    <w:rsid w:val="000C5AA0"/>
    <w:rsid w:val="000C691F"/>
    <w:rsid w:val="000C729C"/>
    <w:rsid w:val="000D0744"/>
    <w:rsid w:val="000D0B78"/>
    <w:rsid w:val="000D0C82"/>
    <w:rsid w:val="000D1562"/>
    <w:rsid w:val="000D2916"/>
    <w:rsid w:val="000D2953"/>
    <w:rsid w:val="000D3A79"/>
    <w:rsid w:val="000D4940"/>
    <w:rsid w:val="000D4E06"/>
    <w:rsid w:val="000D5517"/>
    <w:rsid w:val="000D5F4E"/>
    <w:rsid w:val="000D6731"/>
    <w:rsid w:val="000D6A18"/>
    <w:rsid w:val="000D6AD7"/>
    <w:rsid w:val="000E024C"/>
    <w:rsid w:val="000E04C3"/>
    <w:rsid w:val="000E1AFC"/>
    <w:rsid w:val="000E1EDD"/>
    <w:rsid w:val="000E1F55"/>
    <w:rsid w:val="000E3278"/>
    <w:rsid w:val="000E3A42"/>
    <w:rsid w:val="000E3D53"/>
    <w:rsid w:val="000E42C7"/>
    <w:rsid w:val="000E44D8"/>
    <w:rsid w:val="000E47FF"/>
    <w:rsid w:val="000E4CB3"/>
    <w:rsid w:val="000E4E0A"/>
    <w:rsid w:val="000E4F9B"/>
    <w:rsid w:val="000E548A"/>
    <w:rsid w:val="000E5B0E"/>
    <w:rsid w:val="000E5B25"/>
    <w:rsid w:val="000E6002"/>
    <w:rsid w:val="000E61EE"/>
    <w:rsid w:val="000E7907"/>
    <w:rsid w:val="000E79C6"/>
    <w:rsid w:val="000F09E8"/>
    <w:rsid w:val="000F0D8A"/>
    <w:rsid w:val="000F17F9"/>
    <w:rsid w:val="000F2E34"/>
    <w:rsid w:val="000F319E"/>
    <w:rsid w:val="000F34B2"/>
    <w:rsid w:val="000F3997"/>
    <w:rsid w:val="000F3ABF"/>
    <w:rsid w:val="000F3E01"/>
    <w:rsid w:val="000F5C9F"/>
    <w:rsid w:val="000F6014"/>
    <w:rsid w:val="000F6874"/>
    <w:rsid w:val="000F6BA6"/>
    <w:rsid w:val="000F6D3D"/>
    <w:rsid w:val="000F7623"/>
    <w:rsid w:val="000F7926"/>
    <w:rsid w:val="000F7ED6"/>
    <w:rsid w:val="00101AD8"/>
    <w:rsid w:val="00101D92"/>
    <w:rsid w:val="00102B40"/>
    <w:rsid w:val="00102E38"/>
    <w:rsid w:val="0010577E"/>
    <w:rsid w:val="0010611F"/>
    <w:rsid w:val="00106906"/>
    <w:rsid w:val="00110BDE"/>
    <w:rsid w:val="00110CF3"/>
    <w:rsid w:val="00111F83"/>
    <w:rsid w:val="00112053"/>
    <w:rsid w:val="0011238E"/>
    <w:rsid w:val="001124F8"/>
    <w:rsid w:val="00112601"/>
    <w:rsid w:val="0011294C"/>
    <w:rsid w:val="00112C81"/>
    <w:rsid w:val="00112F52"/>
    <w:rsid w:val="001132F3"/>
    <w:rsid w:val="00113B47"/>
    <w:rsid w:val="001149D1"/>
    <w:rsid w:val="0011541F"/>
    <w:rsid w:val="00115B10"/>
    <w:rsid w:val="00115C1B"/>
    <w:rsid w:val="00116052"/>
    <w:rsid w:val="001162B3"/>
    <w:rsid w:val="001165EB"/>
    <w:rsid w:val="00116AAA"/>
    <w:rsid w:val="00120CA9"/>
    <w:rsid w:val="00120D72"/>
    <w:rsid w:val="00121303"/>
    <w:rsid w:val="001219F8"/>
    <w:rsid w:val="001221B7"/>
    <w:rsid w:val="00122E34"/>
    <w:rsid w:val="00123B66"/>
    <w:rsid w:val="00124C73"/>
    <w:rsid w:val="00125139"/>
    <w:rsid w:val="00125669"/>
    <w:rsid w:val="00125885"/>
    <w:rsid w:val="00125C75"/>
    <w:rsid w:val="00125D35"/>
    <w:rsid w:val="00126550"/>
    <w:rsid w:val="001270A6"/>
    <w:rsid w:val="001273E6"/>
    <w:rsid w:val="00127954"/>
    <w:rsid w:val="00130B63"/>
    <w:rsid w:val="0013185E"/>
    <w:rsid w:val="00131933"/>
    <w:rsid w:val="001327FE"/>
    <w:rsid w:val="001330D7"/>
    <w:rsid w:val="001338A1"/>
    <w:rsid w:val="00133908"/>
    <w:rsid w:val="00134076"/>
    <w:rsid w:val="00134164"/>
    <w:rsid w:val="00135451"/>
    <w:rsid w:val="001369E2"/>
    <w:rsid w:val="00136CFE"/>
    <w:rsid w:val="00136D64"/>
    <w:rsid w:val="001375A3"/>
    <w:rsid w:val="0014048C"/>
    <w:rsid w:val="0014090E"/>
    <w:rsid w:val="00140C01"/>
    <w:rsid w:val="00142296"/>
    <w:rsid w:val="001440AE"/>
    <w:rsid w:val="00144173"/>
    <w:rsid w:val="00145AF3"/>
    <w:rsid w:val="0014694C"/>
    <w:rsid w:val="00147B6F"/>
    <w:rsid w:val="00147F12"/>
    <w:rsid w:val="00150350"/>
    <w:rsid w:val="00150B0B"/>
    <w:rsid w:val="00150B54"/>
    <w:rsid w:val="0015200A"/>
    <w:rsid w:val="00152E14"/>
    <w:rsid w:val="00153515"/>
    <w:rsid w:val="00153BD9"/>
    <w:rsid w:val="00153D42"/>
    <w:rsid w:val="00154BE0"/>
    <w:rsid w:val="00155972"/>
    <w:rsid w:val="00155B94"/>
    <w:rsid w:val="0015618D"/>
    <w:rsid w:val="00156766"/>
    <w:rsid w:val="0016011A"/>
    <w:rsid w:val="00160C1F"/>
    <w:rsid w:val="00160F2B"/>
    <w:rsid w:val="00161C11"/>
    <w:rsid w:val="00161F4B"/>
    <w:rsid w:val="001621DF"/>
    <w:rsid w:val="00162758"/>
    <w:rsid w:val="001644FD"/>
    <w:rsid w:val="00164A94"/>
    <w:rsid w:val="00164F92"/>
    <w:rsid w:val="00165265"/>
    <w:rsid w:val="001671D7"/>
    <w:rsid w:val="00167392"/>
    <w:rsid w:val="00171328"/>
    <w:rsid w:val="0017146E"/>
    <w:rsid w:val="0017158A"/>
    <w:rsid w:val="001725FF"/>
    <w:rsid w:val="00173460"/>
    <w:rsid w:val="001741BD"/>
    <w:rsid w:val="001746CD"/>
    <w:rsid w:val="00174818"/>
    <w:rsid w:val="00174DED"/>
    <w:rsid w:val="001754D9"/>
    <w:rsid w:val="0017562D"/>
    <w:rsid w:val="0017709E"/>
    <w:rsid w:val="001772D1"/>
    <w:rsid w:val="001801ED"/>
    <w:rsid w:val="001810F6"/>
    <w:rsid w:val="00182F8B"/>
    <w:rsid w:val="00183606"/>
    <w:rsid w:val="00186A57"/>
    <w:rsid w:val="00190447"/>
    <w:rsid w:val="001923CD"/>
    <w:rsid w:val="00192C71"/>
    <w:rsid w:val="00192CF2"/>
    <w:rsid w:val="00193514"/>
    <w:rsid w:val="00193A2F"/>
    <w:rsid w:val="00193A57"/>
    <w:rsid w:val="001944B2"/>
    <w:rsid w:val="0019489A"/>
    <w:rsid w:val="00194F95"/>
    <w:rsid w:val="00195869"/>
    <w:rsid w:val="00195901"/>
    <w:rsid w:val="00196280"/>
    <w:rsid w:val="0019637B"/>
    <w:rsid w:val="0019763E"/>
    <w:rsid w:val="00197FE5"/>
    <w:rsid w:val="001A000A"/>
    <w:rsid w:val="001A00BB"/>
    <w:rsid w:val="001A07E9"/>
    <w:rsid w:val="001A0A95"/>
    <w:rsid w:val="001A116A"/>
    <w:rsid w:val="001A22D3"/>
    <w:rsid w:val="001A23D9"/>
    <w:rsid w:val="001A324A"/>
    <w:rsid w:val="001A3C15"/>
    <w:rsid w:val="001A3F8B"/>
    <w:rsid w:val="001A41AD"/>
    <w:rsid w:val="001A427F"/>
    <w:rsid w:val="001A499F"/>
    <w:rsid w:val="001A6212"/>
    <w:rsid w:val="001A7481"/>
    <w:rsid w:val="001B005F"/>
    <w:rsid w:val="001B0307"/>
    <w:rsid w:val="001B3D6F"/>
    <w:rsid w:val="001B409D"/>
    <w:rsid w:val="001B42CE"/>
    <w:rsid w:val="001B638C"/>
    <w:rsid w:val="001B6B8F"/>
    <w:rsid w:val="001C2FE2"/>
    <w:rsid w:val="001C3667"/>
    <w:rsid w:val="001C4128"/>
    <w:rsid w:val="001C4FC9"/>
    <w:rsid w:val="001C512F"/>
    <w:rsid w:val="001C56C2"/>
    <w:rsid w:val="001C56DC"/>
    <w:rsid w:val="001C58DF"/>
    <w:rsid w:val="001C6352"/>
    <w:rsid w:val="001C7B0B"/>
    <w:rsid w:val="001D019C"/>
    <w:rsid w:val="001D068F"/>
    <w:rsid w:val="001D0CF2"/>
    <w:rsid w:val="001D1879"/>
    <w:rsid w:val="001D19B9"/>
    <w:rsid w:val="001D2C26"/>
    <w:rsid w:val="001D3414"/>
    <w:rsid w:val="001D3E4F"/>
    <w:rsid w:val="001D3E8E"/>
    <w:rsid w:val="001D4F58"/>
    <w:rsid w:val="001D525A"/>
    <w:rsid w:val="001D58FE"/>
    <w:rsid w:val="001D6BA6"/>
    <w:rsid w:val="001D6D88"/>
    <w:rsid w:val="001E0602"/>
    <w:rsid w:val="001E0C60"/>
    <w:rsid w:val="001E1988"/>
    <w:rsid w:val="001E252E"/>
    <w:rsid w:val="001E2ABE"/>
    <w:rsid w:val="001E2D16"/>
    <w:rsid w:val="001E34C0"/>
    <w:rsid w:val="001E3A78"/>
    <w:rsid w:val="001E3D7C"/>
    <w:rsid w:val="001E4383"/>
    <w:rsid w:val="001E4F22"/>
    <w:rsid w:val="001E5F56"/>
    <w:rsid w:val="001E6AF0"/>
    <w:rsid w:val="001E6F4A"/>
    <w:rsid w:val="001E7C37"/>
    <w:rsid w:val="001F0112"/>
    <w:rsid w:val="001F065E"/>
    <w:rsid w:val="001F10B6"/>
    <w:rsid w:val="001F1477"/>
    <w:rsid w:val="001F15E7"/>
    <w:rsid w:val="001F2039"/>
    <w:rsid w:val="001F220E"/>
    <w:rsid w:val="001F23D2"/>
    <w:rsid w:val="001F27FD"/>
    <w:rsid w:val="001F396B"/>
    <w:rsid w:val="001F493B"/>
    <w:rsid w:val="001F530D"/>
    <w:rsid w:val="001F56AE"/>
    <w:rsid w:val="001F66E5"/>
    <w:rsid w:val="001F7602"/>
    <w:rsid w:val="002005D1"/>
    <w:rsid w:val="00200CAD"/>
    <w:rsid w:val="002015F6"/>
    <w:rsid w:val="00201C77"/>
    <w:rsid w:val="00202B56"/>
    <w:rsid w:val="00202FC4"/>
    <w:rsid w:val="00203B88"/>
    <w:rsid w:val="002042B6"/>
    <w:rsid w:val="00204923"/>
    <w:rsid w:val="00205668"/>
    <w:rsid w:val="00205D4D"/>
    <w:rsid w:val="002063BA"/>
    <w:rsid w:val="00206424"/>
    <w:rsid w:val="00206763"/>
    <w:rsid w:val="00206C9B"/>
    <w:rsid w:val="00210850"/>
    <w:rsid w:val="00210BFD"/>
    <w:rsid w:val="00211E49"/>
    <w:rsid w:val="0021218F"/>
    <w:rsid w:val="00212D44"/>
    <w:rsid w:val="00212F90"/>
    <w:rsid w:val="002136E3"/>
    <w:rsid w:val="00214752"/>
    <w:rsid w:val="00214B95"/>
    <w:rsid w:val="002154D6"/>
    <w:rsid w:val="002156F8"/>
    <w:rsid w:val="00215D01"/>
    <w:rsid w:val="00216E82"/>
    <w:rsid w:val="002170A8"/>
    <w:rsid w:val="00217652"/>
    <w:rsid w:val="002202C8"/>
    <w:rsid w:val="002207B7"/>
    <w:rsid w:val="00220CCE"/>
    <w:rsid w:val="002212F4"/>
    <w:rsid w:val="00221561"/>
    <w:rsid w:val="0022258D"/>
    <w:rsid w:val="002226F3"/>
    <w:rsid w:val="00222F89"/>
    <w:rsid w:val="00223040"/>
    <w:rsid w:val="00223BAD"/>
    <w:rsid w:val="00223E76"/>
    <w:rsid w:val="0022421D"/>
    <w:rsid w:val="0022510C"/>
    <w:rsid w:val="00225E8A"/>
    <w:rsid w:val="0022615E"/>
    <w:rsid w:val="00226378"/>
    <w:rsid w:val="002269CA"/>
    <w:rsid w:val="00227160"/>
    <w:rsid w:val="002278A2"/>
    <w:rsid w:val="00227DA2"/>
    <w:rsid w:val="0023035C"/>
    <w:rsid w:val="00230BC9"/>
    <w:rsid w:val="002312BD"/>
    <w:rsid w:val="0023136E"/>
    <w:rsid w:val="002317B0"/>
    <w:rsid w:val="00231980"/>
    <w:rsid w:val="00233B3C"/>
    <w:rsid w:val="00234E50"/>
    <w:rsid w:val="00234F20"/>
    <w:rsid w:val="002359F4"/>
    <w:rsid w:val="00235B7F"/>
    <w:rsid w:val="00236352"/>
    <w:rsid w:val="00236777"/>
    <w:rsid w:val="00241E85"/>
    <w:rsid w:val="00242376"/>
    <w:rsid w:val="00243AEC"/>
    <w:rsid w:val="00243B81"/>
    <w:rsid w:val="00243C0F"/>
    <w:rsid w:val="002463D9"/>
    <w:rsid w:val="002469BB"/>
    <w:rsid w:val="00247472"/>
    <w:rsid w:val="0024756E"/>
    <w:rsid w:val="00247AC4"/>
    <w:rsid w:val="00247C21"/>
    <w:rsid w:val="002508D0"/>
    <w:rsid w:val="00250E18"/>
    <w:rsid w:val="00250F0C"/>
    <w:rsid w:val="00252E8F"/>
    <w:rsid w:val="00253990"/>
    <w:rsid w:val="00254C6F"/>
    <w:rsid w:val="002550A1"/>
    <w:rsid w:val="002557F6"/>
    <w:rsid w:val="00256979"/>
    <w:rsid w:val="00260111"/>
    <w:rsid w:val="00261558"/>
    <w:rsid w:val="00261873"/>
    <w:rsid w:val="002618B1"/>
    <w:rsid w:val="00261C23"/>
    <w:rsid w:val="00261E9B"/>
    <w:rsid w:val="00261EDA"/>
    <w:rsid w:val="002621CC"/>
    <w:rsid w:val="002653C7"/>
    <w:rsid w:val="00265FAB"/>
    <w:rsid w:val="00266182"/>
    <w:rsid w:val="00266A7C"/>
    <w:rsid w:val="00267114"/>
    <w:rsid w:val="002678AD"/>
    <w:rsid w:val="00271FD2"/>
    <w:rsid w:val="00273A0B"/>
    <w:rsid w:val="00273B67"/>
    <w:rsid w:val="00273CF3"/>
    <w:rsid w:val="00274209"/>
    <w:rsid w:val="0027473C"/>
    <w:rsid w:val="00274C37"/>
    <w:rsid w:val="00274E52"/>
    <w:rsid w:val="0027523A"/>
    <w:rsid w:val="00276F14"/>
    <w:rsid w:val="00277A5C"/>
    <w:rsid w:val="0028065B"/>
    <w:rsid w:val="002811AF"/>
    <w:rsid w:val="0028159E"/>
    <w:rsid w:val="00282495"/>
    <w:rsid w:val="0028335E"/>
    <w:rsid w:val="00283834"/>
    <w:rsid w:val="0028576B"/>
    <w:rsid w:val="00286195"/>
    <w:rsid w:val="002865EF"/>
    <w:rsid w:val="00287527"/>
    <w:rsid w:val="0028762A"/>
    <w:rsid w:val="00287FF2"/>
    <w:rsid w:val="002902A8"/>
    <w:rsid w:val="002903D8"/>
    <w:rsid w:val="0029130D"/>
    <w:rsid w:val="0029271F"/>
    <w:rsid w:val="00293144"/>
    <w:rsid w:val="0029321C"/>
    <w:rsid w:val="0029363B"/>
    <w:rsid w:val="00293650"/>
    <w:rsid w:val="00293972"/>
    <w:rsid w:val="00293A6C"/>
    <w:rsid w:val="00293AB9"/>
    <w:rsid w:val="00293DAA"/>
    <w:rsid w:val="00293E57"/>
    <w:rsid w:val="002944D0"/>
    <w:rsid w:val="00294952"/>
    <w:rsid w:val="0029552B"/>
    <w:rsid w:val="00295FCF"/>
    <w:rsid w:val="002960C8"/>
    <w:rsid w:val="002962DD"/>
    <w:rsid w:val="0029689D"/>
    <w:rsid w:val="00297583"/>
    <w:rsid w:val="002A00D8"/>
    <w:rsid w:val="002A08FC"/>
    <w:rsid w:val="002A0B3F"/>
    <w:rsid w:val="002A0BC2"/>
    <w:rsid w:val="002A0C91"/>
    <w:rsid w:val="002A0CB0"/>
    <w:rsid w:val="002A0E54"/>
    <w:rsid w:val="002A205F"/>
    <w:rsid w:val="002A266A"/>
    <w:rsid w:val="002A3376"/>
    <w:rsid w:val="002A36CA"/>
    <w:rsid w:val="002A391C"/>
    <w:rsid w:val="002A3D68"/>
    <w:rsid w:val="002A4758"/>
    <w:rsid w:val="002A4ADC"/>
    <w:rsid w:val="002A627A"/>
    <w:rsid w:val="002A7494"/>
    <w:rsid w:val="002A7FBF"/>
    <w:rsid w:val="002B00A2"/>
    <w:rsid w:val="002B0295"/>
    <w:rsid w:val="002B12E6"/>
    <w:rsid w:val="002B1EC4"/>
    <w:rsid w:val="002B232D"/>
    <w:rsid w:val="002B3CE8"/>
    <w:rsid w:val="002B4438"/>
    <w:rsid w:val="002B53EC"/>
    <w:rsid w:val="002B5B8B"/>
    <w:rsid w:val="002B62DD"/>
    <w:rsid w:val="002B7B77"/>
    <w:rsid w:val="002C0239"/>
    <w:rsid w:val="002C0FD5"/>
    <w:rsid w:val="002C132F"/>
    <w:rsid w:val="002C1934"/>
    <w:rsid w:val="002C1A77"/>
    <w:rsid w:val="002C1DE2"/>
    <w:rsid w:val="002C2043"/>
    <w:rsid w:val="002C2D84"/>
    <w:rsid w:val="002C312A"/>
    <w:rsid w:val="002C31CC"/>
    <w:rsid w:val="002C3346"/>
    <w:rsid w:val="002C4B62"/>
    <w:rsid w:val="002C5082"/>
    <w:rsid w:val="002C5FA1"/>
    <w:rsid w:val="002C672C"/>
    <w:rsid w:val="002C7647"/>
    <w:rsid w:val="002C7753"/>
    <w:rsid w:val="002C7A84"/>
    <w:rsid w:val="002D00AE"/>
    <w:rsid w:val="002D09C9"/>
    <w:rsid w:val="002D0B84"/>
    <w:rsid w:val="002D19BF"/>
    <w:rsid w:val="002D4E48"/>
    <w:rsid w:val="002D4FEB"/>
    <w:rsid w:val="002D588B"/>
    <w:rsid w:val="002D6062"/>
    <w:rsid w:val="002D68C3"/>
    <w:rsid w:val="002D6E92"/>
    <w:rsid w:val="002E0859"/>
    <w:rsid w:val="002E14E8"/>
    <w:rsid w:val="002E1866"/>
    <w:rsid w:val="002E1FD3"/>
    <w:rsid w:val="002E23A0"/>
    <w:rsid w:val="002E23B0"/>
    <w:rsid w:val="002E2E0A"/>
    <w:rsid w:val="002E3436"/>
    <w:rsid w:val="002E34B4"/>
    <w:rsid w:val="002E371A"/>
    <w:rsid w:val="002E3782"/>
    <w:rsid w:val="002E3C7A"/>
    <w:rsid w:val="002E3EBC"/>
    <w:rsid w:val="002E42F0"/>
    <w:rsid w:val="002E584B"/>
    <w:rsid w:val="002E67CA"/>
    <w:rsid w:val="002E6B22"/>
    <w:rsid w:val="002E6C93"/>
    <w:rsid w:val="002E7F4E"/>
    <w:rsid w:val="002F0B03"/>
    <w:rsid w:val="002F0EBE"/>
    <w:rsid w:val="002F1E87"/>
    <w:rsid w:val="002F224F"/>
    <w:rsid w:val="002F22EA"/>
    <w:rsid w:val="002F2AD4"/>
    <w:rsid w:val="002F2EB3"/>
    <w:rsid w:val="002F312B"/>
    <w:rsid w:val="002F37C9"/>
    <w:rsid w:val="002F3F70"/>
    <w:rsid w:val="002F431F"/>
    <w:rsid w:val="002F4DC5"/>
    <w:rsid w:val="002F5073"/>
    <w:rsid w:val="002F5454"/>
    <w:rsid w:val="002F7BE7"/>
    <w:rsid w:val="003000AA"/>
    <w:rsid w:val="00300955"/>
    <w:rsid w:val="0030129A"/>
    <w:rsid w:val="003016F9"/>
    <w:rsid w:val="003032CE"/>
    <w:rsid w:val="00303939"/>
    <w:rsid w:val="00304CF3"/>
    <w:rsid w:val="0030644A"/>
    <w:rsid w:val="003067FF"/>
    <w:rsid w:val="00306850"/>
    <w:rsid w:val="0030694B"/>
    <w:rsid w:val="003072DF"/>
    <w:rsid w:val="0030752F"/>
    <w:rsid w:val="00307E30"/>
    <w:rsid w:val="00307EE0"/>
    <w:rsid w:val="0031007B"/>
    <w:rsid w:val="00310318"/>
    <w:rsid w:val="00310370"/>
    <w:rsid w:val="00310E6A"/>
    <w:rsid w:val="003110F9"/>
    <w:rsid w:val="003117DC"/>
    <w:rsid w:val="00312A75"/>
    <w:rsid w:val="00312AA1"/>
    <w:rsid w:val="003131B2"/>
    <w:rsid w:val="00313B27"/>
    <w:rsid w:val="003158B2"/>
    <w:rsid w:val="00316D32"/>
    <w:rsid w:val="00317A28"/>
    <w:rsid w:val="00317FEA"/>
    <w:rsid w:val="00320FFD"/>
    <w:rsid w:val="003214D3"/>
    <w:rsid w:val="0032158C"/>
    <w:rsid w:val="003223AE"/>
    <w:rsid w:val="00324098"/>
    <w:rsid w:val="0032473A"/>
    <w:rsid w:val="00325123"/>
    <w:rsid w:val="00325D69"/>
    <w:rsid w:val="00326759"/>
    <w:rsid w:val="00326A9A"/>
    <w:rsid w:val="00326AC1"/>
    <w:rsid w:val="00326E4F"/>
    <w:rsid w:val="00327C75"/>
    <w:rsid w:val="00330324"/>
    <w:rsid w:val="00330826"/>
    <w:rsid w:val="00330B0D"/>
    <w:rsid w:val="0033104C"/>
    <w:rsid w:val="00331329"/>
    <w:rsid w:val="0033206B"/>
    <w:rsid w:val="003323A6"/>
    <w:rsid w:val="0033336D"/>
    <w:rsid w:val="003334B4"/>
    <w:rsid w:val="00333DD8"/>
    <w:rsid w:val="0034090C"/>
    <w:rsid w:val="00340BB5"/>
    <w:rsid w:val="00340BBC"/>
    <w:rsid w:val="00340DB0"/>
    <w:rsid w:val="00340FDB"/>
    <w:rsid w:val="00341B17"/>
    <w:rsid w:val="00341FCA"/>
    <w:rsid w:val="00342F98"/>
    <w:rsid w:val="003435A8"/>
    <w:rsid w:val="00343668"/>
    <w:rsid w:val="003438DE"/>
    <w:rsid w:val="003441F6"/>
    <w:rsid w:val="003442B7"/>
    <w:rsid w:val="00345624"/>
    <w:rsid w:val="00346916"/>
    <w:rsid w:val="00346AA4"/>
    <w:rsid w:val="00346BBC"/>
    <w:rsid w:val="00350292"/>
    <w:rsid w:val="00350CAD"/>
    <w:rsid w:val="00350CC3"/>
    <w:rsid w:val="00350DC8"/>
    <w:rsid w:val="003512D5"/>
    <w:rsid w:val="003514AF"/>
    <w:rsid w:val="003523D9"/>
    <w:rsid w:val="003540DA"/>
    <w:rsid w:val="00355B18"/>
    <w:rsid w:val="0035607B"/>
    <w:rsid w:val="00356C46"/>
    <w:rsid w:val="00356EA7"/>
    <w:rsid w:val="00357991"/>
    <w:rsid w:val="003605D7"/>
    <w:rsid w:val="00360941"/>
    <w:rsid w:val="00360CCA"/>
    <w:rsid w:val="00361CC4"/>
    <w:rsid w:val="00361D37"/>
    <w:rsid w:val="00361F1D"/>
    <w:rsid w:val="00362640"/>
    <w:rsid w:val="00362894"/>
    <w:rsid w:val="00363793"/>
    <w:rsid w:val="00364CE7"/>
    <w:rsid w:val="0036542E"/>
    <w:rsid w:val="00365E77"/>
    <w:rsid w:val="00367040"/>
    <w:rsid w:val="00367BD6"/>
    <w:rsid w:val="0037215D"/>
    <w:rsid w:val="0037272D"/>
    <w:rsid w:val="00372DA9"/>
    <w:rsid w:val="003731A7"/>
    <w:rsid w:val="0037368D"/>
    <w:rsid w:val="00373941"/>
    <w:rsid w:val="0037424C"/>
    <w:rsid w:val="003748AB"/>
    <w:rsid w:val="003753E4"/>
    <w:rsid w:val="00375DD1"/>
    <w:rsid w:val="0037608C"/>
    <w:rsid w:val="003769A3"/>
    <w:rsid w:val="00376AB7"/>
    <w:rsid w:val="003811B3"/>
    <w:rsid w:val="003824CF"/>
    <w:rsid w:val="003826B1"/>
    <w:rsid w:val="0038298F"/>
    <w:rsid w:val="00382D8B"/>
    <w:rsid w:val="0038328B"/>
    <w:rsid w:val="003837BE"/>
    <w:rsid w:val="00383885"/>
    <w:rsid w:val="00383E23"/>
    <w:rsid w:val="00384948"/>
    <w:rsid w:val="00384BA3"/>
    <w:rsid w:val="00385182"/>
    <w:rsid w:val="00386556"/>
    <w:rsid w:val="00390A24"/>
    <w:rsid w:val="00390B3B"/>
    <w:rsid w:val="003913A3"/>
    <w:rsid w:val="00392388"/>
    <w:rsid w:val="00393F4A"/>
    <w:rsid w:val="00394264"/>
    <w:rsid w:val="00394798"/>
    <w:rsid w:val="0039493D"/>
    <w:rsid w:val="00394C94"/>
    <w:rsid w:val="00395CDE"/>
    <w:rsid w:val="00396525"/>
    <w:rsid w:val="00397298"/>
    <w:rsid w:val="0039749B"/>
    <w:rsid w:val="00397715"/>
    <w:rsid w:val="003977A0"/>
    <w:rsid w:val="00397B84"/>
    <w:rsid w:val="00397CBE"/>
    <w:rsid w:val="003A008D"/>
    <w:rsid w:val="003A025C"/>
    <w:rsid w:val="003A1039"/>
    <w:rsid w:val="003A15E5"/>
    <w:rsid w:val="003A1D8F"/>
    <w:rsid w:val="003A4EDC"/>
    <w:rsid w:val="003A4F40"/>
    <w:rsid w:val="003A56B0"/>
    <w:rsid w:val="003A6130"/>
    <w:rsid w:val="003B0BDA"/>
    <w:rsid w:val="003B0E8B"/>
    <w:rsid w:val="003B1972"/>
    <w:rsid w:val="003B2432"/>
    <w:rsid w:val="003B2761"/>
    <w:rsid w:val="003B3270"/>
    <w:rsid w:val="003B3EFC"/>
    <w:rsid w:val="003B41D1"/>
    <w:rsid w:val="003B48D3"/>
    <w:rsid w:val="003B4EFD"/>
    <w:rsid w:val="003B54B5"/>
    <w:rsid w:val="003B57F4"/>
    <w:rsid w:val="003B59B3"/>
    <w:rsid w:val="003B5E88"/>
    <w:rsid w:val="003B7302"/>
    <w:rsid w:val="003B7B22"/>
    <w:rsid w:val="003C0308"/>
    <w:rsid w:val="003C0945"/>
    <w:rsid w:val="003C1642"/>
    <w:rsid w:val="003C2A01"/>
    <w:rsid w:val="003C3023"/>
    <w:rsid w:val="003C318C"/>
    <w:rsid w:val="003C3CD4"/>
    <w:rsid w:val="003C4F84"/>
    <w:rsid w:val="003C5700"/>
    <w:rsid w:val="003C6C29"/>
    <w:rsid w:val="003C772A"/>
    <w:rsid w:val="003C7DB6"/>
    <w:rsid w:val="003D0778"/>
    <w:rsid w:val="003D239C"/>
    <w:rsid w:val="003D23FB"/>
    <w:rsid w:val="003D3C1F"/>
    <w:rsid w:val="003D4C6B"/>
    <w:rsid w:val="003D6206"/>
    <w:rsid w:val="003D67C8"/>
    <w:rsid w:val="003D6C67"/>
    <w:rsid w:val="003D6EE8"/>
    <w:rsid w:val="003D78AC"/>
    <w:rsid w:val="003D794F"/>
    <w:rsid w:val="003E0D22"/>
    <w:rsid w:val="003E1684"/>
    <w:rsid w:val="003E1D16"/>
    <w:rsid w:val="003E26DA"/>
    <w:rsid w:val="003E2786"/>
    <w:rsid w:val="003E2FD6"/>
    <w:rsid w:val="003E3A83"/>
    <w:rsid w:val="003E3B93"/>
    <w:rsid w:val="003E5D53"/>
    <w:rsid w:val="003E61F1"/>
    <w:rsid w:val="003E7908"/>
    <w:rsid w:val="003F0D77"/>
    <w:rsid w:val="003F0DE0"/>
    <w:rsid w:val="003F2270"/>
    <w:rsid w:val="003F26F4"/>
    <w:rsid w:val="003F296D"/>
    <w:rsid w:val="003F2D6A"/>
    <w:rsid w:val="003F495F"/>
    <w:rsid w:val="003F59C8"/>
    <w:rsid w:val="003F59CF"/>
    <w:rsid w:val="003F62F2"/>
    <w:rsid w:val="003F65AF"/>
    <w:rsid w:val="003F6636"/>
    <w:rsid w:val="003F6A9F"/>
    <w:rsid w:val="00400640"/>
    <w:rsid w:val="00402D0D"/>
    <w:rsid w:val="00402E1C"/>
    <w:rsid w:val="0040305E"/>
    <w:rsid w:val="00403669"/>
    <w:rsid w:val="00404E57"/>
    <w:rsid w:val="00405025"/>
    <w:rsid w:val="00405AA4"/>
    <w:rsid w:val="00405CC9"/>
    <w:rsid w:val="00405CE8"/>
    <w:rsid w:val="00406B01"/>
    <w:rsid w:val="00406B34"/>
    <w:rsid w:val="004073E4"/>
    <w:rsid w:val="004075F0"/>
    <w:rsid w:val="004076B7"/>
    <w:rsid w:val="004109B9"/>
    <w:rsid w:val="004109BD"/>
    <w:rsid w:val="00411B1F"/>
    <w:rsid w:val="00412028"/>
    <w:rsid w:val="004126AB"/>
    <w:rsid w:val="00412CDA"/>
    <w:rsid w:val="0041358E"/>
    <w:rsid w:val="00413EF6"/>
    <w:rsid w:val="004147DF"/>
    <w:rsid w:val="00415337"/>
    <w:rsid w:val="004155A9"/>
    <w:rsid w:val="00415FB6"/>
    <w:rsid w:val="004160B1"/>
    <w:rsid w:val="00416C22"/>
    <w:rsid w:val="00417806"/>
    <w:rsid w:val="004213AA"/>
    <w:rsid w:val="004214C4"/>
    <w:rsid w:val="00421DB2"/>
    <w:rsid w:val="00421F37"/>
    <w:rsid w:val="00422D5D"/>
    <w:rsid w:val="004235DA"/>
    <w:rsid w:val="00423923"/>
    <w:rsid w:val="00423E71"/>
    <w:rsid w:val="00424028"/>
    <w:rsid w:val="00424EFE"/>
    <w:rsid w:val="00425639"/>
    <w:rsid w:val="00425AE9"/>
    <w:rsid w:val="00426711"/>
    <w:rsid w:val="00426DC7"/>
    <w:rsid w:val="00426E7A"/>
    <w:rsid w:val="0043019C"/>
    <w:rsid w:val="00430290"/>
    <w:rsid w:val="004303DC"/>
    <w:rsid w:val="00431515"/>
    <w:rsid w:val="00431A7F"/>
    <w:rsid w:val="00431CF1"/>
    <w:rsid w:val="00432856"/>
    <w:rsid w:val="0043398B"/>
    <w:rsid w:val="00433B73"/>
    <w:rsid w:val="004341FA"/>
    <w:rsid w:val="00434EC2"/>
    <w:rsid w:val="00435620"/>
    <w:rsid w:val="00435A50"/>
    <w:rsid w:val="00435C3D"/>
    <w:rsid w:val="00436D7B"/>
    <w:rsid w:val="00440E06"/>
    <w:rsid w:val="004416BD"/>
    <w:rsid w:val="00442FB1"/>
    <w:rsid w:val="00443328"/>
    <w:rsid w:val="00443C48"/>
    <w:rsid w:val="004446CA"/>
    <w:rsid w:val="00444AF0"/>
    <w:rsid w:val="004453EA"/>
    <w:rsid w:val="00445BB6"/>
    <w:rsid w:val="004460A4"/>
    <w:rsid w:val="0044648E"/>
    <w:rsid w:val="00446821"/>
    <w:rsid w:val="00447530"/>
    <w:rsid w:val="00447B6C"/>
    <w:rsid w:val="00450047"/>
    <w:rsid w:val="004504C7"/>
    <w:rsid w:val="00450B40"/>
    <w:rsid w:val="00450F4F"/>
    <w:rsid w:val="004514ED"/>
    <w:rsid w:val="004518FC"/>
    <w:rsid w:val="0045249E"/>
    <w:rsid w:val="00452E78"/>
    <w:rsid w:val="004548FC"/>
    <w:rsid w:val="00455E89"/>
    <w:rsid w:val="004569EE"/>
    <w:rsid w:val="00457A3E"/>
    <w:rsid w:val="00462EB2"/>
    <w:rsid w:val="00464480"/>
    <w:rsid w:val="00464698"/>
    <w:rsid w:val="004651E3"/>
    <w:rsid w:val="0046549F"/>
    <w:rsid w:val="004658E5"/>
    <w:rsid w:val="0046599B"/>
    <w:rsid w:val="00466139"/>
    <w:rsid w:val="00467803"/>
    <w:rsid w:val="00470944"/>
    <w:rsid w:val="00470A18"/>
    <w:rsid w:val="004712AA"/>
    <w:rsid w:val="00472239"/>
    <w:rsid w:val="0047268C"/>
    <w:rsid w:val="00472770"/>
    <w:rsid w:val="00472967"/>
    <w:rsid w:val="00472C75"/>
    <w:rsid w:val="00472F25"/>
    <w:rsid w:val="004732F3"/>
    <w:rsid w:val="0047345F"/>
    <w:rsid w:val="004739A2"/>
    <w:rsid w:val="00473D09"/>
    <w:rsid w:val="00473D74"/>
    <w:rsid w:val="00474864"/>
    <w:rsid w:val="004750AF"/>
    <w:rsid w:val="00475636"/>
    <w:rsid w:val="00476CFC"/>
    <w:rsid w:val="00476FB7"/>
    <w:rsid w:val="0047713B"/>
    <w:rsid w:val="0048071D"/>
    <w:rsid w:val="004808C6"/>
    <w:rsid w:val="00480FFC"/>
    <w:rsid w:val="004818F3"/>
    <w:rsid w:val="00481BEB"/>
    <w:rsid w:val="004836C2"/>
    <w:rsid w:val="00483CCF"/>
    <w:rsid w:val="00483EBF"/>
    <w:rsid w:val="00484C4F"/>
    <w:rsid w:val="004852A3"/>
    <w:rsid w:val="00485850"/>
    <w:rsid w:val="00486D83"/>
    <w:rsid w:val="00487B8E"/>
    <w:rsid w:val="00487CE8"/>
    <w:rsid w:val="0049086A"/>
    <w:rsid w:val="00490BD3"/>
    <w:rsid w:val="00491434"/>
    <w:rsid w:val="004922E2"/>
    <w:rsid w:val="0049232F"/>
    <w:rsid w:val="004927B3"/>
    <w:rsid w:val="00493251"/>
    <w:rsid w:val="0049399B"/>
    <w:rsid w:val="00494191"/>
    <w:rsid w:val="00494331"/>
    <w:rsid w:val="00494B73"/>
    <w:rsid w:val="0049519C"/>
    <w:rsid w:val="00495291"/>
    <w:rsid w:val="00495663"/>
    <w:rsid w:val="00495784"/>
    <w:rsid w:val="0049681D"/>
    <w:rsid w:val="0049746B"/>
    <w:rsid w:val="0049747E"/>
    <w:rsid w:val="00497EC2"/>
    <w:rsid w:val="004A0453"/>
    <w:rsid w:val="004A10D0"/>
    <w:rsid w:val="004A167C"/>
    <w:rsid w:val="004A25C5"/>
    <w:rsid w:val="004A2E9E"/>
    <w:rsid w:val="004A413B"/>
    <w:rsid w:val="004A4509"/>
    <w:rsid w:val="004A497C"/>
    <w:rsid w:val="004A4AC7"/>
    <w:rsid w:val="004A561B"/>
    <w:rsid w:val="004A5BEA"/>
    <w:rsid w:val="004A60EC"/>
    <w:rsid w:val="004A67A1"/>
    <w:rsid w:val="004A6BA4"/>
    <w:rsid w:val="004A71A4"/>
    <w:rsid w:val="004B04E3"/>
    <w:rsid w:val="004B0D6A"/>
    <w:rsid w:val="004B115F"/>
    <w:rsid w:val="004B17F4"/>
    <w:rsid w:val="004B1ABA"/>
    <w:rsid w:val="004B1C23"/>
    <w:rsid w:val="004B3F9F"/>
    <w:rsid w:val="004B48CD"/>
    <w:rsid w:val="004B52F6"/>
    <w:rsid w:val="004B54CC"/>
    <w:rsid w:val="004B5579"/>
    <w:rsid w:val="004B60A6"/>
    <w:rsid w:val="004B6AE0"/>
    <w:rsid w:val="004B6E69"/>
    <w:rsid w:val="004B73A0"/>
    <w:rsid w:val="004B74DA"/>
    <w:rsid w:val="004C0260"/>
    <w:rsid w:val="004C08B5"/>
    <w:rsid w:val="004C1040"/>
    <w:rsid w:val="004C1732"/>
    <w:rsid w:val="004C19DD"/>
    <w:rsid w:val="004C2853"/>
    <w:rsid w:val="004C3A4B"/>
    <w:rsid w:val="004C455D"/>
    <w:rsid w:val="004C5226"/>
    <w:rsid w:val="004C5C64"/>
    <w:rsid w:val="004C63EE"/>
    <w:rsid w:val="004C6BD2"/>
    <w:rsid w:val="004C787F"/>
    <w:rsid w:val="004D0230"/>
    <w:rsid w:val="004D0D11"/>
    <w:rsid w:val="004D1648"/>
    <w:rsid w:val="004D2984"/>
    <w:rsid w:val="004D3114"/>
    <w:rsid w:val="004D5D91"/>
    <w:rsid w:val="004D6671"/>
    <w:rsid w:val="004D6B06"/>
    <w:rsid w:val="004D6F67"/>
    <w:rsid w:val="004D73F6"/>
    <w:rsid w:val="004D7422"/>
    <w:rsid w:val="004D7C7B"/>
    <w:rsid w:val="004E027F"/>
    <w:rsid w:val="004E0667"/>
    <w:rsid w:val="004E272C"/>
    <w:rsid w:val="004E272D"/>
    <w:rsid w:val="004E2F48"/>
    <w:rsid w:val="004E36E9"/>
    <w:rsid w:val="004E3F3A"/>
    <w:rsid w:val="004E406A"/>
    <w:rsid w:val="004E41B7"/>
    <w:rsid w:val="004E533C"/>
    <w:rsid w:val="004E58E3"/>
    <w:rsid w:val="004E5FA0"/>
    <w:rsid w:val="004E67F0"/>
    <w:rsid w:val="004E69A7"/>
    <w:rsid w:val="004E6EE2"/>
    <w:rsid w:val="004E7E49"/>
    <w:rsid w:val="004F059F"/>
    <w:rsid w:val="004F13DD"/>
    <w:rsid w:val="004F260E"/>
    <w:rsid w:val="004F29E2"/>
    <w:rsid w:val="004F3270"/>
    <w:rsid w:val="004F4885"/>
    <w:rsid w:val="004F574A"/>
    <w:rsid w:val="004F5C59"/>
    <w:rsid w:val="004F5F53"/>
    <w:rsid w:val="00500D47"/>
    <w:rsid w:val="00501CAD"/>
    <w:rsid w:val="005038C2"/>
    <w:rsid w:val="00504634"/>
    <w:rsid w:val="0050508B"/>
    <w:rsid w:val="005058F0"/>
    <w:rsid w:val="00505FF6"/>
    <w:rsid w:val="00507043"/>
    <w:rsid w:val="0050756A"/>
    <w:rsid w:val="0050779F"/>
    <w:rsid w:val="00510EE9"/>
    <w:rsid w:val="00512C7D"/>
    <w:rsid w:val="0051305E"/>
    <w:rsid w:val="0051386E"/>
    <w:rsid w:val="00513E60"/>
    <w:rsid w:val="00514498"/>
    <w:rsid w:val="005164CA"/>
    <w:rsid w:val="00516642"/>
    <w:rsid w:val="00517B1C"/>
    <w:rsid w:val="005200A4"/>
    <w:rsid w:val="00520154"/>
    <w:rsid w:val="005202DE"/>
    <w:rsid w:val="00520DDB"/>
    <w:rsid w:val="0052103B"/>
    <w:rsid w:val="0052115A"/>
    <w:rsid w:val="00521366"/>
    <w:rsid w:val="0052173C"/>
    <w:rsid w:val="00522509"/>
    <w:rsid w:val="00522ACA"/>
    <w:rsid w:val="00522E9D"/>
    <w:rsid w:val="005236DC"/>
    <w:rsid w:val="005237FE"/>
    <w:rsid w:val="00523F5B"/>
    <w:rsid w:val="00524468"/>
    <w:rsid w:val="00525997"/>
    <w:rsid w:val="0052784B"/>
    <w:rsid w:val="00530BDE"/>
    <w:rsid w:val="00532024"/>
    <w:rsid w:val="0053254A"/>
    <w:rsid w:val="0053259B"/>
    <w:rsid w:val="005328E4"/>
    <w:rsid w:val="00533096"/>
    <w:rsid w:val="00534001"/>
    <w:rsid w:val="00534B54"/>
    <w:rsid w:val="00535C08"/>
    <w:rsid w:val="00535C2D"/>
    <w:rsid w:val="00535FE2"/>
    <w:rsid w:val="0053761F"/>
    <w:rsid w:val="00540855"/>
    <w:rsid w:val="00540C8C"/>
    <w:rsid w:val="0054179D"/>
    <w:rsid w:val="005418E9"/>
    <w:rsid w:val="00541F4E"/>
    <w:rsid w:val="00542076"/>
    <w:rsid w:val="005422EA"/>
    <w:rsid w:val="005427FE"/>
    <w:rsid w:val="00542FFA"/>
    <w:rsid w:val="005434C9"/>
    <w:rsid w:val="00543FC7"/>
    <w:rsid w:val="0054499A"/>
    <w:rsid w:val="00544DDE"/>
    <w:rsid w:val="00545126"/>
    <w:rsid w:val="0054577A"/>
    <w:rsid w:val="0054720A"/>
    <w:rsid w:val="005473E6"/>
    <w:rsid w:val="0054787E"/>
    <w:rsid w:val="005508BD"/>
    <w:rsid w:val="00550BCE"/>
    <w:rsid w:val="00550D39"/>
    <w:rsid w:val="00551431"/>
    <w:rsid w:val="005537C8"/>
    <w:rsid w:val="00553859"/>
    <w:rsid w:val="00553922"/>
    <w:rsid w:val="0055446E"/>
    <w:rsid w:val="00554636"/>
    <w:rsid w:val="00554CD4"/>
    <w:rsid w:val="00556890"/>
    <w:rsid w:val="00557066"/>
    <w:rsid w:val="005603AC"/>
    <w:rsid w:val="00561D9E"/>
    <w:rsid w:val="005626BF"/>
    <w:rsid w:val="00562A4E"/>
    <w:rsid w:val="00562FBE"/>
    <w:rsid w:val="005636B1"/>
    <w:rsid w:val="00563DA6"/>
    <w:rsid w:val="005649B3"/>
    <w:rsid w:val="0056508C"/>
    <w:rsid w:val="00565DAD"/>
    <w:rsid w:val="00565F09"/>
    <w:rsid w:val="0056712D"/>
    <w:rsid w:val="00567E10"/>
    <w:rsid w:val="00567E94"/>
    <w:rsid w:val="00570A00"/>
    <w:rsid w:val="00572758"/>
    <w:rsid w:val="0057331F"/>
    <w:rsid w:val="005739F8"/>
    <w:rsid w:val="005746FA"/>
    <w:rsid w:val="0057569A"/>
    <w:rsid w:val="00575A6E"/>
    <w:rsid w:val="00575FAE"/>
    <w:rsid w:val="0057737B"/>
    <w:rsid w:val="00577841"/>
    <w:rsid w:val="00577EA9"/>
    <w:rsid w:val="00580484"/>
    <w:rsid w:val="005813B2"/>
    <w:rsid w:val="0058151D"/>
    <w:rsid w:val="00582126"/>
    <w:rsid w:val="00582EF6"/>
    <w:rsid w:val="005831F5"/>
    <w:rsid w:val="0058345F"/>
    <w:rsid w:val="00583602"/>
    <w:rsid w:val="00583862"/>
    <w:rsid w:val="0058518D"/>
    <w:rsid w:val="0058520F"/>
    <w:rsid w:val="0058530C"/>
    <w:rsid w:val="0058547B"/>
    <w:rsid w:val="005856FF"/>
    <w:rsid w:val="00585F39"/>
    <w:rsid w:val="00586E43"/>
    <w:rsid w:val="00587149"/>
    <w:rsid w:val="00587317"/>
    <w:rsid w:val="00587E66"/>
    <w:rsid w:val="005908D8"/>
    <w:rsid w:val="00590C8D"/>
    <w:rsid w:val="005931FE"/>
    <w:rsid w:val="00593844"/>
    <w:rsid w:val="00593E74"/>
    <w:rsid w:val="005941F1"/>
    <w:rsid w:val="0059430D"/>
    <w:rsid w:val="005943F7"/>
    <w:rsid w:val="00594DB3"/>
    <w:rsid w:val="005952A1"/>
    <w:rsid w:val="00595380"/>
    <w:rsid w:val="00595BD6"/>
    <w:rsid w:val="00596158"/>
    <w:rsid w:val="005A1A51"/>
    <w:rsid w:val="005A267F"/>
    <w:rsid w:val="005A2F85"/>
    <w:rsid w:val="005A309C"/>
    <w:rsid w:val="005A32D4"/>
    <w:rsid w:val="005A33AA"/>
    <w:rsid w:val="005A366B"/>
    <w:rsid w:val="005A3B4F"/>
    <w:rsid w:val="005A3EFA"/>
    <w:rsid w:val="005A3F12"/>
    <w:rsid w:val="005A3FDB"/>
    <w:rsid w:val="005A6178"/>
    <w:rsid w:val="005A63CA"/>
    <w:rsid w:val="005A6FC3"/>
    <w:rsid w:val="005A6FF1"/>
    <w:rsid w:val="005B042F"/>
    <w:rsid w:val="005B173E"/>
    <w:rsid w:val="005B190D"/>
    <w:rsid w:val="005B1AFA"/>
    <w:rsid w:val="005B1DD6"/>
    <w:rsid w:val="005B26BC"/>
    <w:rsid w:val="005B33BE"/>
    <w:rsid w:val="005B37C3"/>
    <w:rsid w:val="005B421E"/>
    <w:rsid w:val="005B4C5F"/>
    <w:rsid w:val="005B5233"/>
    <w:rsid w:val="005B5279"/>
    <w:rsid w:val="005B5D93"/>
    <w:rsid w:val="005B60C3"/>
    <w:rsid w:val="005B67D7"/>
    <w:rsid w:val="005B6E26"/>
    <w:rsid w:val="005B6E65"/>
    <w:rsid w:val="005C13C8"/>
    <w:rsid w:val="005C1837"/>
    <w:rsid w:val="005C32E8"/>
    <w:rsid w:val="005C491C"/>
    <w:rsid w:val="005C4BEF"/>
    <w:rsid w:val="005C4F4E"/>
    <w:rsid w:val="005C53B4"/>
    <w:rsid w:val="005C5A77"/>
    <w:rsid w:val="005C69C6"/>
    <w:rsid w:val="005C6E8E"/>
    <w:rsid w:val="005C725D"/>
    <w:rsid w:val="005D1092"/>
    <w:rsid w:val="005D1574"/>
    <w:rsid w:val="005D1D2E"/>
    <w:rsid w:val="005D2A85"/>
    <w:rsid w:val="005D448F"/>
    <w:rsid w:val="005D4713"/>
    <w:rsid w:val="005D4758"/>
    <w:rsid w:val="005D4919"/>
    <w:rsid w:val="005D5A55"/>
    <w:rsid w:val="005D5DFE"/>
    <w:rsid w:val="005D615D"/>
    <w:rsid w:val="005D6536"/>
    <w:rsid w:val="005D75BC"/>
    <w:rsid w:val="005E0825"/>
    <w:rsid w:val="005E0A50"/>
    <w:rsid w:val="005E0CFC"/>
    <w:rsid w:val="005E132D"/>
    <w:rsid w:val="005E144D"/>
    <w:rsid w:val="005E1BAE"/>
    <w:rsid w:val="005E1DF2"/>
    <w:rsid w:val="005E1E37"/>
    <w:rsid w:val="005E26D0"/>
    <w:rsid w:val="005E33C3"/>
    <w:rsid w:val="005E3733"/>
    <w:rsid w:val="005E3E5B"/>
    <w:rsid w:val="005E45A6"/>
    <w:rsid w:val="005E52D2"/>
    <w:rsid w:val="005E5A29"/>
    <w:rsid w:val="005E5D71"/>
    <w:rsid w:val="005F0A64"/>
    <w:rsid w:val="005F0B0A"/>
    <w:rsid w:val="005F198A"/>
    <w:rsid w:val="005F1E07"/>
    <w:rsid w:val="005F24DD"/>
    <w:rsid w:val="005F32FF"/>
    <w:rsid w:val="005F3E16"/>
    <w:rsid w:val="005F4B4E"/>
    <w:rsid w:val="005F682C"/>
    <w:rsid w:val="005F71AF"/>
    <w:rsid w:val="005F780E"/>
    <w:rsid w:val="005F7E43"/>
    <w:rsid w:val="005F7FD6"/>
    <w:rsid w:val="0060056D"/>
    <w:rsid w:val="00600B02"/>
    <w:rsid w:val="00600BD2"/>
    <w:rsid w:val="00601A84"/>
    <w:rsid w:val="006021AD"/>
    <w:rsid w:val="00602688"/>
    <w:rsid w:val="006029A7"/>
    <w:rsid w:val="006029F8"/>
    <w:rsid w:val="0060324B"/>
    <w:rsid w:val="00604030"/>
    <w:rsid w:val="0060417E"/>
    <w:rsid w:val="006047F0"/>
    <w:rsid w:val="00604E29"/>
    <w:rsid w:val="00604F81"/>
    <w:rsid w:val="006053DE"/>
    <w:rsid w:val="006057B8"/>
    <w:rsid w:val="00605BB9"/>
    <w:rsid w:val="006072DD"/>
    <w:rsid w:val="0060733E"/>
    <w:rsid w:val="00607E03"/>
    <w:rsid w:val="00607E44"/>
    <w:rsid w:val="00611300"/>
    <w:rsid w:val="00612906"/>
    <w:rsid w:val="00612EB8"/>
    <w:rsid w:val="0061354D"/>
    <w:rsid w:val="006160CF"/>
    <w:rsid w:val="00616430"/>
    <w:rsid w:val="00616776"/>
    <w:rsid w:val="00616BAE"/>
    <w:rsid w:val="0061703C"/>
    <w:rsid w:val="00617114"/>
    <w:rsid w:val="006171CB"/>
    <w:rsid w:val="006175B2"/>
    <w:rsid w:val="006201A0"/>
    <w:rsid w:val="00620626"/>
    <w:rsid w:val="006213DC"/>
    <w:rsid w:val="006229BE"/>
    <w:rsid w:val="006234F7"/>
    <w:rsid w:val="006242CB"/>
    <w:rsid w:val="006244AA"/>
    <w:rsid w:val="00624F59"/>
    <w:rsid w:val="006260D1"/>
    <w:rsid w:val="00626646"/>
    <w:rsid w:val="006300B5"/>
    <w:rsid w:val="00630563"/>
    <w:rsid w:val="00630ACF"/>
    <w:rsid w:val="00631323"/>
    <w:rsid w:val="00631935"/>
    <w:rsid w:val="00631A30"/>
    <w:rsid w:val="00631D60"/>
    <w:rsid w:val="006330A8"/>
    <w:rsid w:val="00633917"/>
    <w:rsid w:val="00633B6A"/>
    <w:rsid w:val="006346E1"/>
    <w:rsid w:val="00634A0E"/>
    <w:rsid w:val="00634BA2"/>
    <w:rsid w:val="00635081"/>
    <w:rsid w:val="006351E4"/>
    <w:rsid w:val="00635FC8"/>
    <w:rsid w:val="0063604A"/>
    <w:rsid w:val="0063719C"/>
    <w:rsid w:val="00637629"/>
    <w:rsid w:val="00637887"/>
    <w:rsid w:val="00637D05"/>
    <w:rsid w:val="006409F5"/>
    <w:rsid w:val="006424B4"/>
    <w:rsid w:val="006426F3"/>
    <w:rsid w:val="0064290D"/>
    <w:rsid w:val="006431EF"/>
    <w:rsid w:val="0064534B"/>
    <w:rsid w:val="00645861"/>
    <w:rsid w:val="00645C1D"/>
    <w:rsid w:val="00645CA1"/>
    <w:rsid w:val="00645CBF"/>
    <w:rsid w:val="00646B65"/>
    <w:rsid w:val="006477DF"/>
    <w:rsid w:val="00647B2E"/>
    <w:rsid w:val="00651630"/>
    <w:rsid w:val="0065166F"/>
    <w:rsid w:val="00652068"/>
    <w:rsid w:val="006527DB"/>
    <w:rsid w:val="006534A7"/>
    <w:rsid w:val="00653EE7"/>
    <w:rsid w:val="0065408F"/>
    <w:rsid w:val="00654C2B"/>
    <w:rsid w:val="00654F50"/>
    <w:rsid w:val="00655394"/>
    <w:rsid w:val="006557D6"/>
    <w:rsid w:val="006557FB"/>
    <w:rsid w:val="0065587F"/>
    <w:rsid w:val="00655D81"/>
    <w:rsid w:val="00655EB1"/>
    <w:rsid w:val="00656221"/>
    <w:rsid w:val="0065652A"/>
    <w:rsid w:val="006566E4"/>
    <w:rsid w:val="00657439"/>
    <w:rsid w:val="00657A55"/>
    <w:rsid w:val="006601A8"/>
    <w:rsid w:val="00660422"/>
    <w:rsid w:val="00660FAF"/>
    <w:rsid w:val="00661459"/>
    <w:rsid w:val="006619FE"/>
    <w:rsid w:val="00661C73"/>
    <w:rsid w:val="006633EB"/>
    <w:rsid w:val="00663842"/>
    <w:rsid w:val="006645FB"/>
    <w:rsid w:val="00664D1C"/>
    <w:rsid w:val="00665247"/>
    <w:rsid w:val="00667D83"/>
    <w:rsid w:val="0067032A"/>
    <w:rsid w:val="00673289"/>
    <w:rsid w:val="0067429B"/>
    <w:rsid w:val="006742E9"/>
    <w:rsid w:val="00674D1C"/>
    <w:rsid w:val="00676107"/>
    <w:rsid w:val="00676425"/>
    <w:rsid w:val="006808FD"/>
    <w:rsid w:val="006816EF"/>
    <w:rsid w:val="00682516"/>
    <w:rsid w:val="00682CF0"/>
    <w:rsid w:val="0068398B"/>
    <w:rsid w:val="00683F08"/>
    <w:rsid w:val="00683F78"/>
    <w:rsid w:val="00684B68"/>
    <w:rsid w:val="00684D56"/>
    <w:rsid w:val="00685744"/>
    <w:rsid w:val="00687663"/>
    <w:rsid w:val="0069119E"/>
    <w:rsid w:val="0069278E"/>
    <w:rsid w:val="0069297A"/>
    <w:rsid w:val="00693470"/>
    <w:rsid w:val="00693B83"/>
    <w:rsid w:val="00694207"/>
    <w:rsid w:val="00694751"/>
    <w:rsid w:val="00694A2C"/>
    <w:rsid w:val="00695B40"/>
    <w:rsid w:val="0069613B"/>
    <w:rsid w:val="00696892"/>
    <w:rsid w:val="00697290"/>
    <w:rsid w:val="006A0721"/>
    <w:rsid w:val="006A0DCD"/>
    <w:rsid w:val="006A21DE"/>
    <w:rsid w:val="006A2451"/>
    <w:rsid w:val="006A2557"/>
    <w:rsid w:val="006A3C19"/>
    <w:rsid w:val="006A3EEE"/>
    <w:rsid w:val="006A46FB"/>
    <w:rsid w:val="006A4907"/>
    <w:rsid w:val="006A54F8"/>
    <w:rsid w:val="006A5545"/>
    <w:rsid w:val="006A67C7"/>
    <w:rsid w:val="006A68CC"/>
    <w:rsid w:val="006A6966"/>
    <w:rsid w:val="006A6BCE"/>
    <w:rsid w:val="006A7070"/>
    <w:rsid w:val="006A750A"/>
    <w:rsid w:val="006B01B6"/>
    <w:rsid w:val="006B1784"/>
    <w:rsid w:val="006B2197"/>
    <w:rsid w:val="006B2627"/>
    <w:rsid w:val="006B2D79"/>
    <w:rsid w:val="006B48B1"/>
    <w:rsid w:val="006B5150"/>
    <w:rsid w:val="006B549A"/>
    <w:rsid w:val="006B70C4"/>
    <w:rsid w:val="006C116C"/>
    <w:rsid w:val="006C13F3"/>
    <w:rsid w:val="006C1565"/>
    <w:rsid w:val="006C2261"/>
    <w:rsid w:val="006C2975"/>
    <w:rsid w:val="006C36FC"/>
    <w:rsid w:val="006C38E3"/>
    <w:rsid w:val="006C42FC"/>
    <w:rsid w:val="006C4DB3"/>
    <w:rsid w:val="006C4F53"/>
    <w:rsid w:val="006C5A0F"/>
    <w:rsid w:val="006C6162"/>
    <w:rsid w:val="006C67A8"/>
    <w:rsid w:val="006C7156"/>
    <w:rsid w:val="006C76DB"/>
    <w:rsid w:val="006C7B4D"/>
    <w:rsid w:val="006D094E"/>
    <w:rsid w:val="006D0C58"/>
    <w:rsid w:val="006D1DCD"/>
    <w:rsid w:val="006D22A8"/>
    <w:rsid w:val="006D2CC9"/>
    <w:rsid w:val="006D2E90"/>
    <w:rsid w:val="006D2EE6"/>
    <w:rsid w:val="006D3961"/>
    <w:rsid w:val="006D3B04"/>
    <w:rsid w:val="006D4009"/>
    <w:rsid w:val="006D44FF"/>
    <w:rsid w:val="006D4740"/>
    <w:rsid w:val="006D508E"/>
    <w:rsid w:val="006D52EF"/>
    <w:rsid w:val="006D583A"/>
    <w:rsid w:val="006D5BBE"/>
    <w:rsid w:val="006D5F2E"/>
    <w:rsid w:val="006D6077"/>
    <w:rsid w:val="006D6882"/>
    <w:rsid w:val="006D6B5B"/>
    <w:rsid w:val="006D6EA1"/>
    <w:rsid w:val="006D7015"/>
    <w:rsid w:val="006D7B70"/>
    <w:rsid w:val="006D7FFC"/>
    <w:rsid w:val="006E04BE"/>
    <w:rsid w:val="006E15FE"/>
    <w:rsid w:val="006E1D01"/>
    <w:rsid w:val="006E213F"/>
    <w:rsid w:val="006E2518"/>
    <w:rsid w:val="006E3327"/>
    <w:rsid w:val="006E3E6E"/>
    <w:rsid w:val="006E4F5B"/>
    <w:rsid w:val="006E50DF"/>
    <w:rsid w:val="006E56EA"/>
    <w:rsid w:val="006E5A84"/>
    <w:rsid w:val="006E6BB9"/>
    <w:rsid w:val="006E7482"/>
    <w:rsid w:val="006E7C3B"/>
    <w:rsid w:val="006F109D"/>
    <w:rsid w:val="006F11BE"/>
    <w:rsid w:val="006F23CB"/>
    <w:rsid w:val="006F2528"/>
    <w:rsid w:val="006F31DD"/>
    <w:rsid w:val="006F3595"/>
    <w:rsid w:val="006F4578"/>
    <w:rsid w:val="006F4AF5"/>
    <w:rsid w:val="006F4C8B"/>
    <w:rsid w:val="006F57D4"/>
    <w:rsid w:val="006F60F3"/>
    <w:rsid w:val="006F6340"/>
    <w:rsid w:val="006F6BA8"/>
    <w:rsid w:val="006F704C"/>
    <w:rsid w:val="006F7937"/>
    <w:rsid w:val="006F796F"/>
    <w:rsid w:val="006F7AC5"/>
    <w:rsid w:val="006F7C51"/>
    <w:rsid w:val="0070080B"/>
    <w:rsid w:val="00701CF7"/>
    <w:rsid w:val="00702741"/>
    <w:rsid w:val="00702A3E"/>
    <w:rsid w:val="007035BD"/>
    <w:rsid w:val="007048AC"/>
    <w:rsid w:val="00704AAD"/>
    <w:rsid w:val="0070567B"/>
    <w:rsid w:val="00707AE3"/>
    <w:rsid w:val="00707F06"/>
    <w:rsid w:val="00711B3C"/>
    <w:rsid w:val="00711D8E"/>
    <w:rsid w:val="0071210E"/>
    <w:rsid w:val="00713B17"/>
    <w:rsid w:val="00714361"/>
    <w:rsid w:val="00714BC2"/>
    <w:rsid w:val="00714EC2"/>
    <w:rsid w:val="00715ADC"/>
    <w:rsid w:val="007169DE"/>
    <w:rsid w:val="00716D65"/>
    <w:rsid w:val="007174AB"/>
    <w:rsid w:val="00717AFC"/>
    <w:rsid w:val="00717DA3"/>
    <w:rsid w:val="00720A41"/>
    <w:rsid w:val="00720C68"/>
    <w:rsid w:val="00720EE8"/>
    <w:rsid w:val="0072267B"/>
    <w:rsid w:val="00722E40"/>
    <w:rsid w:val="0072318B"/>
    <w:rsid w:val="00723308"/>
    <w:rsid w:val="00724479"/>
    <w:rsid w:val="00724CA6"/>
    <w:rsid w:val="00725E4C"/>
    <w:rsid w:val="00726155"/>
    <w:rsid w:val="007265AA"/>
    <w:rsid w:val="00727A31"/>
    <w:rsid w:val="00730AB8"/>
    <w:rsid w:val="007318FA"/>
    <w:rsid w:val="0073193A"/>
    <w:rsid w:val="00731EC6"/>
    <w:rsid w:val="00732EFA"/>
    <w:rsid w:val="00733C33"/>
    <w:rsid w:val="00733E28"/>
    <w:rsid w:val="007343DC"/>
    <w:rsid w:val="00734BE3"/>
    <w:rsid w:val="00734C21"/>
    <w:rsid w:val="00734E02"/>
    <w:rsid w:val="00735D74"/>
    <w:rsid w:val="00735F42"/>
    <w:rsid w:val="00736699"/>
    <w:rsid w:val="0073700F"/>
    <w:rsid w:val="00737DDC"/>
    <w:rsid w:val="0074053C"/>
    <w:rsid w:val="00740699"/>
    <w:rsid w:val="00740F8F"/>
    <w:rsid w:val="00741234"/>
    <w:rsid w:val="0074197E"/>
    <w:rsid w:val="0074245B"/>
    <w:rsid w:val="0074271F"/>
    <w:rsid w:val="00742F3A"/>
    <w:rsid w:val="00743718"/>
    <w:rsid w:val="00743D92"/>
    <w:rsid w:val="00744498"/>
    <w:rsid w:val="0074453C"/>
    <w:rsid w:val="00745066"/>
    <w:rsid w:val="00745C85"/>
    <w:rsid w:val="00745D4C"/>
    <w:rsid w:val="007468FE"/>
    <w:rsid w:val="00747561"/>
    <w:rsid w:val="00747C46"/>
    <w:rsid w:val="007519D0"/>
    <w:rsid w:val="007522D6"/>
    <w:rsid w:val="00752796"/>
    <w:rsid w:val="00752D58"/>
    <w:rsid w:val="00753204"/>
    <w:rsid w:val="00753432"/>
    <w:rsid w:val="00754DFC"/>
    <w:rsid w:val="00755DA5"/>
    <w:rsid w:val="007565C6"/>
    <w:rsid w:val="00756D3E"/>
    <w:rsid w:val="0075795B"/>
    <w:rsid w:val="007600DC"/>
    <w:rsid w:val="00760761"/>
    <w:rsid w:val="007612EA"/>
    <w:rsid w:val="00761962"/>
    <w:rsid w:val="00761B42"/>
    <w:rsid w:val="007625C0"/>
    <w:rsid w:val="00762695"/>
    <w:rsid w:val="007629E6"/>
    <w:rsid w:val="00762A1F"/>
    <w:rsid w:val="007632E6"/>
    <w:rsid w:val="00763405"/>
    <w:rsid w:val="00763AFC"/>
    <w:rsid w:val="00763B4E"/>
    <w:rsid w:val="007661C9"/>
    <w:rsid w:val="00766566"/>
    <w:rsid w:val="007668E6"/>
    <w:rsid w:val="00767A11"/>
    <w:rsid w:val="00767BF3"/>
    <w:rsid w:val="007710C0"/>
    <w:rsid w:val="00772E01"/>
    <w:rsid w:val="0077327E"/>
    <w:rsid w:val="00774D1A"/>
    <w:rsid w:val="007754FD"/>
    <w:rsid w:val="00780D60"/>
    <w:rsid w:val="00781ADC"/>
    <w:rsid w:val="0078271A"/>
    <w:rsid w:val="00782A55"/>
    <w:rsid w:val="00783879"/>
    <w:rsid w:val="00783F98"/>
    <w:rsid w:val="00784307"/>
    <w:rsid w:val="00785724"/>
    <w:rsid w:val="00785E28"/>
    <w:rsid w:val="00786351"/>
    <w:rsid w:val="007865FB"/>
    <w:rsid w:val="007866E6"/>
    <w:rsid w:val="007870AD"/>
    <w:rsid w:val="007871C4"/>
    <w:rsid w:val="00790362"/>
    <w:rsid w:val="0079107A"/>
    <w:rsid w:val="00791096"/>
    <w:rsid w:val="00792350"/>
    <w:rsid w:val="00793B13"/>
    <w:rsid w:val="00793C8D"/>
    <w:rsid w:val="00794DAF"/>
    <w:rsid w:val="00795F6C"/>
    <w:rsid w:val="0079629E"/>
    <w:rsid w:val="00796D4F"/>
    <w:rsid w:val="0079723C"/>
    <w:rsid w:val="007A012F"/>
    <w:rsid w:val="007A13FD"/>
    <w:rsid w:val="007A14A9"/>
    <w:rsid w:val="007A2D2D"/>
    <w:rsid w:val="007A3005"/>
    <w:rsid w:val="007A4B16"/>
    <w:rsid w:val="007A4B34"/>
    <w:rsid w:val="007A4DF7"/>
    <w:rsid w:val="007A557C"/>
    <w:rsid w:val="007A56ED"/>
    <w:rsid w:val="007A5EC4"/>
    <w:rsid w:val="007A692E"/>
    <w:rsid w:val="007A76C2"/>
    <w:rsid w:val="007A7EEC"/>
    <w:rsid w:val="007B0073"/>
    <w:rsid w:val="007B089D"/>
    <w:rsid w:val="007B1181"/>
    <w:rsid w:val="007B1409"/>
    <w:rsid w:val="007B28FC"/>
    <w:rsid w:val="007B46DD"/>
    <w:rsid w:val="007B5135"/>
    <w:rsid w:val="007B52A6"/>
    <w:rsid w:val="007B530F"/>
    <w:rsid w:val="007B56CB"/>
    <w:rsid w:val="007B6108"/>
    <w:rsid w:val="007B6353"/>
    <w:rsid w:val="007B63A0"/>
    <w:rsid w:val="007B6891"/>
    <w:rsid w:val="007B6A93"/>
    <w:rsid w:val="007B7569"/>
    <w:rsid w:val="007B7FA3"/>
    <w:rsid w:val="007C01AD"/>
    <w:rsid w:val="007C0B26"/>
    <w:rsid w:val="007C0F35"/>
    <w:rsid w:val="007C147F"/>
    <w:rsid w:val="007C1CEF"/>
    <w:rsid w:val="007C29E0"/>
    <w:rsid w:val="007C411C"/>
    <w:rsid w:val="007C4D35"/>
    <w:rsid w:val="007C4D47"/>
    <w:rsid w:val="007C4D97"/>
    <w:rsid w:val="007C5D3A"/>
    <w:rsid w:val="007C6570"/>
    <w:rsid w:val="007C75CE"/>
    <w:rsid w:val="007C7ECA"/>
    <w:rsid w:val="007D0D29"/>
    <w:rsid w:val="007D10D2"/>
    <w:rsid w:val="007D1218"/>
    <w:rsid w:val="007D1EAD"/>
    <w:rsid w:val="007D2296"/>
    <w:rsid w:val="007D23C5"/>
    <w:rsid w:val="007D322F"/>
    <w:rsid w:val="007D38F0"/>
    <w:rsid w:val="007D59BB"/>
    <w:rsid w:val="007D5D19"/>
    <w:rsid w:val="007D6371"/>
    <w:rsid w:val="007D70C3"/>
    <w:rsid w:val="007D7348"/>
    <w:rsid w:val="007D798E"/>
    <w:rsid w:val="007E152D"/>
    <w:rsid w:val="007E1AEA"/>
    <w:rsid w:val="007E20C4"/>
    <w:rsid w:val="007E2182"/>
    <w:rsid w:val="007E26CD"/>
    <w:rsid w:val="007E3F8B"/>
    <w:rsid w:val="007E4029"/>
    <w:rsid w:val="007E4B6D"/>
    <w:rsid w:val="007E5B16"/>
    <w:rsid w:val="007E613C"/>
    <w:rsid w:val="007E627D"/>
    <w:rsid w:val="007E6490"/>
    <w:rsid w:val="007E68B3"/>
    <w:rsid w:val="007E6DBC"/>
    <w:rsid w:val="007E6E2F"/>
    <w:rsid w:val="007E7229"/>
    <w:rsid w:val="007E72DF"/>
    <w:rsid w:val="007F08FA"/>
    <w:rsid w:val="007F0C12"/>
    <w:rsid w:val="007F0D41"/>
    <w:rsid w:val="007F12BB"/>
    <w:rsid w:val="007F1DA6"/>
    <w:rsid w:val="007F1DC8"/>
    <w:rsid w:val="007F1E8A"/>
    <w:rsid w:val="007F2AC4"/>
    <w:rsid w:val="007F2B3A"/>
    <w:rsid w:val="007F2BE0"/>
    <w:rsid w:val="007F2ECD"/>
    <w:rsid w:val="007F2F59"/>
    <w:rsid w:val="007F3349"/>
    <w:rsid w:val="007F4464"/>
    <w:rsid w:val="007F5686"/>
    <w:rsid w:val="007F573D"/>
    <w:rsid w:val="007F5ECF"/>
    <w:rsid w:val="007F6355"/>
    <w:rsid w:val="007F6608"/>
    <w:rsid w:val="007F6AF4"/>
    <w:rsid w:val="007F779F"/>
    <w:rsid w:val="007F7A0C"/>
    <w:rsid w:val="007F7C0C"/>
    <w:rsid w:val="00800B0C"/>
    <w:rsid w:val="00800C43"/>
    <w:rsid w:val="00800E75"/>
    <w:rsid w:val="00800F1D"/>
    <w:rsid w:val="00801122"/>
    <w:rsid w:val="00801568"/>
    <w:rsid w:val="008015C9"/>
    <w:rsid w:val="00801629"/>
    <w:rsid w:val="00802499"/>
    <w:rsid w:val="00803EB9"/>
    <w:rsid w:val="00804326"/>
    <w:rsid w:val="00804491"/>
    <w:rsid w:val="00804B4D"/>
    <w:rsid w:val="008065D6"/>
    <w:rsid w:val="008071BA"/>
    <w:rsid w:val="00810EA5"/>
    <w:rsid w:val="008117CB"/>
    <w:rsid w:val="00811898"/>
    <w:rsid w:val="00811921"/>
    <w:rsid w:val="0081249C"/>
    <w:rsid w:val="00812872"/>
    <w:rsid w:val="00812B81"/>
    <w:rsid w:val="00812F30"/>
    <w:rsid w:val="008140FB"/>
    <w:rsid w:val="008146B7"/>
    <w:rsid w:val="0081545D"/>
    <w:rsid w:val="00816613"/>
    <w:rsid w:val="00820218"/>
    <w:rsid w:val="00820F21"/>
    <w:rsid w:val="008211BD"/>
    <w:rsid w:val="00821334"/>
    <w:rsid w:val="00821687"/>
    <w:rsid w:val="0082185D"/>
    <w:rsid w:val="00821CAA"/>
    <w:rsid w:val="008224D1"/>
    <w:rsid w:val="008225E3"/>
    <w:rsid w:val="00822ECE"/>
    <w:rsid w:val="00824631"/>
    <w:rsid w:val="00824A8E"/>
    <w:rsid w:val="00825380"/>
    <w:rsid w:val="0082687F"/>
    <w:rsid w:val="00830A0D"/>
    <w:rsid w:val="00830D97"/>
    <w:rsid w:val="00831F20"/>
    <w:rsid w:val="008322C4"/>
    <w:rsid w:val="008328BC"/>
    <w:rsid w:val="00832C84"/>
    <w:rsid w:val="008337D1"/>
    <w:rsid w:val="0083398D"/>
    <w:rsid w:val="008346A9"/>
    <w:rsid w:val="00835847"/>
    <w:rsid w:val="0083742F"/>
    <w:rsid w:val="0083756B"/>
    <w:rsid w:val="0083779A"/>
    <w:rsid w:val="00837E7F"/>
    <w:rsid w:val="008402FE"/>
    <w:rsid w:val="0084060D"/>
    <w:rsid w:val="00840FE2"/>
    <w:rsid w:val="008414B7"/>
    <w:rsid w:val="008415C3"/>
    <w:rsid w:val="008415CE"/>
    <w:rsid w:val="00841A8A"/>
    <w:rsid w:val="00841DB5"/>
    <w:rsid w:val="00841EDB"/>
    <w:rsid w:val="00841FBC"/>
    <w:rsid w:val="008423D2"/>
    <w:rsid w:val="00842596"/>
    <w:rsid w:val="00842C2B"/>
    <w:rsid w:val="00843619"/>
    <w:rsid w:val="00846740"/>
    <w:rsid w:val="00847543"/>
    <w:rsid w:val="0085128C"/>
    <w:rsid w:val="00851463"/>
    <w:rsid w:val="00851492"/>
    <w:rsid w:val="008516F1"/>
    <w:rsid w:val="0085368C"/>
    <w:rsid w:val="00854442"/>
    <w:rsid w:val="00854A2C"/>
    <w:rsid w:val="00854B49"/>
    <w:rsid w:val="00854CFD"/>
    <w:rsid w:val="00855EC3"/>
    <w:rsid w:val="008564D1"/>
    <w:rsid w:val="00856BF2"/>
    <w:rsid w:val="0086102D"/>
    <w:rsid w:val="0086118D"/>
    <w:rsid w:val="0086131B"/>
    <w:rsid w:val="00861337"/>
    <w:rsid w:val="00861DF9"/>
    <w:rsid w:val="00862626"/>
    <w:rsid w:val="0086464C"/>
    <w:rsid w:val="0086487F"/>
    <w:rsid w:val="008648BD"/>
    <w:rsid w:val="00864919"/>
    <w:rsid w:val="00864E1F"/>
    <w:rsid w:val="00864EA5"/>
    <w:rsid w:val="0086598F"/>
    <w:rsid w:val="00865C28"/>
    <w:rsid w:val="0086666C"/>
    <w:rsid w:val="00867199"/>
    <w:rsid w:val="00867C4A"/>
    <w:rsid w:val="008706B7"/>
    <w:rsid w:val="00870BE2"/>
    <w:rsid w:val="00871289"/>
    <w:rsid w:val="0087253F"/>
    <w:rsid w:val="00872EBE"/>
    <w:rsid w:val="008730BE"/>
    <w:rsid w:val="00873732"/>
    <w:rsid w:val="0087504B"/>
    <w:rsid w:val="0087650C"/>
    <w:rsid w:val="0087768A"/>
    <w:rsid w:val="00880A5D"/>
    <w:rsid w:val="00880AD4"/>
    <w:rsid w:val="00880FFD"/>
    <w:rsid w:val="00881A45"/>
    <w:rsid w:val="0088206C"/>
    <w:rsid w:val="0088274F"/>
    <w:rsid w:val="00882BDB"/>
    <w:rsid w:val="00882DDA"/>
    <w:rsid w:val="00883154"/>
    <w:rsid w:val="00883E2C"/>
    <w:rsid w:val="0088494A"/>
    <w:rsid w:val="00884B41"/>
    <w:rsid w:val="008852C4"/>
    <w:rsid w:val="00885474"/>
    <w:rsid w:val="0088652A"/>
    <w:rsid w:val="00886EB8"/>
    <w:rsid w:val="00887205"/>
    <w:rsid w:val="008907DB"/>
    <w:rsid w:val="008907ED"/>
    <w:rsid w:val="00890993"/>
    <w:rsid w:val="00890DC3"/>
    <w:rsid w:val="00890F55"/>
    <w:rsid w:val="0089241A"/>
    <w:rsid w:val="008932E7"/>
    <w:rsid w:val="00893425"/>
    <w:rsid w:val="00893647"/>
    <w:rsid w:val="00893953"/>
    <w:rsid w:val="0089395A"/>
    <w:rsid w:val="00893A18"/>
    <w:rsid w:val="00893DCB"/>
    <w:rsid w:val="008943FB"/>
    <w:rsid w:val="008945B6"/>
    <w:rsid w:val="008949F0"/>
    <w:rsid w:val="00894B99"/>
    <w:rsid w:val="00894DEC"/>
    <w:rsid w:val="008954D2"/>
    <w:rsid w:val="00895B65"/>
    <w:rsid w:val="008960EF"/>
    <w:rsid w:val="00896481"/>
    <w:rsid w:val="008966C9"/>
    <w:rsid w:val="00896B39"/>
    <w:rsid w:val="00897DC2"/>
    <w:rsid w:val="008A114C"/>
    <w:rsid w:val="008A1155"/>
    <w:rsid w:val="008A1235"/>
    <w:rsid w:val="008A1902"/>
    <w:rsid w:val="008A1CEB"/>
    <w:rsid w:val="008A291D"/>
    <w:rsid w:val="008A3F0B"/>
    <w:rsid w:val="008A477E"/>
    <w:rsid w:val="008A6BD3"/>
    <w:rsid w:val="008A6C5B"/>
    <w:rsid w:val="008A721C"/>
    <w:rsid w:val="008A77F0"/>
    <w:rsid w:val="008B06A1"/>
    <w:rsid w:val="008B1751"/>
    <w:rsid w:val="008B18CB"/>
    <w:rsid w:val="008B2944"/>
    <w:rsid w:val="008B2AB6"/>
    <w:rsid w:val="008B3D6B"/>
    <w:rsid w:val="008B4265"/>
    <w:rsid w:val="008B452F"/>
    <w:rsid w:val="008B4848"/>
    <w:rsid w:val="008B4A83"/>
    <w:rsid w:val="008B4D5A"/>
    <w:rsid w:val="008B5B74"/>
    <w:rsid w:val="008B5DB6"/>
    <w:rsid w:val="008B5E74"/>
    <w:rsid w:val="008B6437"/>
    <w:rsid w:val="008B64E8"/>
    <w:rsid w:val="008B6711"/>
    <w:rsid w:val="008B6CF2"/>
    <w:rsid w:val="008B6EC0"/>
    <w:rsid w:val="008B77AC"/>
    <w:rsid w:val="008C06D4"/>
    <w:rsid w:val="008C34BE"/>
    <w:rsid w:val="008C36D7"/>
    <w:rsid w:val="008C617A"/>
    <w:rsid w:val="008C6D27"/>
    <w:rsid w:val="008C7536"/>
    <w:rsid w:val="008C7A5C"/>
    <w:rsid w:val="008C7D19"/>
    <w:rsid w:val="008C7ED6"/>
    <w:rsid w:val="008D046D"/>
    <w:rsid w:val="008D0CB7"/>
    <w:rsid w:val="008D1C27"/>
    <w:rsid w:val="008D36FE"/>
    <w:rsid w:val="008D3782"/>
    <w:rsid w:val="008D3CA9"/>
    <w:rsid w:val="008D43DD"/>
    <w:rsid w:val="008D4479"/>
    <w:rsid w:val="008D4F28"/>
    <w:rsid w:val="008D5F8D"/>
    <w:rsid w:val="008D5FFB"/>
    <w:rsid w:val="008D6D89"/>
    <w:rsid w:val="008D7B52"/>
    <w:rsid w:val="008D7E13"/>
    <w:rsid w:val="008E09CD"/>
    <w:rsid w:val="008E286F"/>
    <w:rsid w:val="008E2ED8"/>
    <w:rsid w:val="008E2FE7"/>
    <w:rsid w:val="008E4EFB"/>
    <w:rsid w:val="008E53DE"/>
    <w:rsid w:val="008E59BE"/>
    <w:rsid w:val="008E5C2D"/>
    <w:rsid w:val="008E6974"/>
    <w:rsid w:val="008E7FE1"/>
    <w:rsid w:val="008F0E59"/>
    <w:rsid w:val="008F1384"/>
    <w:rsid w:val="008F2BA2"/>
    <w:rsid w:val="008F35FA"/>
    <w:rsid w:val="008F3993"/>
    <w:rsid w:val="008F3A4B"/>
    <w:rsid w:val="008F3C19"/>
    <w:rsid w:val="008F40BE"/>
    <w:rsid w:val="008F6613"/>
    <w:rsid w:val="008F70D1"/>
    <w:rsid w:val="008F7C0C"/>
    <w:rsid w:val="009007B4"/>
    <w:rsid w:val="00900C59"/>
    <w:rsid w:val="00900FEF"/>
    <w:rsid w:val="009010C0"/>
    <w:rsid w:val="00901944"/>
    <w:rsid w:val="009022F0"/>
    <w:rsid w:val="009023B7"/>
    <w:rsid w:val="009024C5"/>
    <w:rsid w:val="00902E4F"/>
    <w:rsid w:val="009032BB"/>
    <w:rsid w:val="00903563"/>
    <w:rsid w:val="00903565"/>
    <w:rsid w:val="00903CB5"/>
    <w:rsid w:val="00903D6F"/>
    <w:rsid w:val="0090516D"/>
    <w:rsid w:val="009054F0"/>
    <w:rsid w:val="0090575F"/>
    <w:rsid w:val="00906464"/>
    <w:rsid w:val="00907575"/>
    <w:rsid w:val="0090772B"/>
    <w:rsid w:val="00910C69"/>
    <w:rsid w:val="00910FB4"/>
    <w:rsid w:val="00910FE6"/>
    <w:rsid w:val="0091369B"/>
    <w:rsid w:val="00914B5D"/>
    <w:rsid w:val="00914FC2"/>
    <w:rsid w:val="00915E83"/>
    <w:rsid w:val="0091716B"/>
    <w:rsid w:val="009171EE"/>
    <w:rsid w:val="009207C0"/>
    <w:rsid w:val="00921BA9"/>
    <w:rsid w:val="00922D1F"/>
    <w:rsid w:val="00923355"/>
    <w:rsid w:val="009235B0"/>
    <w:rsid w:val="00924D7B"/>
    <w:rsid w:val="00924E7D"/>
    <w:rsid w:val="00925B5C"/>
    <w:rsid w:val="00927653"/>
    <w:rsid w:val="00927D1A"/>
    <w:rsid w:val="00927DEE"/>
    <w:rsid w:val="009301B7"/>
    <w:rsid w:val="00931023"/>
    <w:rsid w:val="009312FA"/>
    <w:rsid w:val="00932366"/>
    <w:rsid w:val="0093293C"/>
    <w:rsid w:val="00932A97"/>
    <w:rsid w:val="00932CF3"/>
    <w:rsid w:val="00932E80"/>
    <w:rsid w:val="00933BAA"/>
    <w:rsid w:val="00934713"/>
    <w:rsid w:val="00934806"/>
    <w:rsid w:val="009354D1"/>
    <w:rsid w:val="00935902"/>
    <w:rsid w:val="00935AC8"/>
    <w:rsid w:val="0093627D"/>
    <w:rsid w:val="009373AA"/>
    <w:rsid w:val="00940D5B"/>
    <w:rsid w:val="00940D78"/>
    <w:rsid w:val="009416E8"/>
    <w:rsid w:val="00941712"/>
    <w:rsid w:val="00941C5D"/>
    <w:rsid w:val="00944564"/>
    <w:rsid w:val="00945002"/>
    <w:rsid w:val="0094555D"/>
    <w:rsid w:val="00945810"/>
    <w:rsid w:val="009459EE"/>
    <w:rsid w:val="00945DB7"/>
    <w:rsid w:val="00946131"/>
    <w:rsid w:val="00946403"/>
    <w:rsid w:val="009470D7"/>
    <w:rsid w:val="009474DE"/>
    <w:rsid w:val="00947BA2"/>
    <w:rsid w:val="00947C98"/>
    <w:rsid w:val="009506B6"/>
    <w:rsid w:val="0095135D"/>
    <w:rsid w:val="009519BE"/>
    <w:rsid w:val="00952120"/>
    <w:rsid w:val="009522D9"/>
    <w:rsid w:val="00952B74"/>
    <w:rsid w:val="00952CE5"/>
    <w:rsid w:val="00952DA2"/>
    <w:rsid w:val="00952DF1"/>
    <w:rsid w:val="009536C6"/>
    <w:rsid w:val="00953819"/>
    <w:rsid w:val="00954D1A"/>
    <w:rsid w:val="00956435"/>
    <w:rsid w:val="00957266"/>
    <w:rsid w:val="00957E87"/>
    <w:rsid w:val="00960586"/>
    <w:rsid w:val="00960898"/>
    <w:rsid w:val="00960D04"/>
    <w:rsid w:val="00960FC0"/>
    <w:rsid w:val="00961A1E"/>
    <w:rsid w:val="00963075"/>
    <w:rsid w:val="00963416"/>
    <w:rsid w:val="00963530"/>
    <w:rsid w:val="00963EB7"/>
    <w:rsid w:val="00964197"/>
    <w:rsid w:val="009651E6"/>
    <w:rsid w:val="00965240"/>
    <w:rsid w:val="00965969"/>
    <w:rsid w:val="0096604C"/>
    <w:rsid w:val="00966BEC"/>
    <w:rsid w:val="00967121"/>
    <w:rsid w:val="0096745E"/>
    <w:rsid w:val="00967AF0"/>
    <w:rsid w:val="00967BDF"/>
    <w:rsid w:val="00970C75"/>
    <w:rsid w:val="0097224C"/>
    <w:rsid w:val="009723A5"/>
    <w:rsid w:val="00972428"/>
    <w:rsid w:val="00972675"/>
    <w:rsid w:val="0097284E"/>
    <w:rsid w:val="00972E0C"/>
    <w:rsid w:val="00973139"/>
    <w:rsid w:val="00973DE1"/>
    <w:rsid w:val="00973F48"/>
    <w:rsid w:val="00974171"/>
    <w:rsid w:val="00974284"/>
    <w:rsid w:val="00974A73"/>
    <w:rsid w:val="0097528F"/>
    <w:rsid w:val="00975899"/>
    <w:rsid w:val="00975BCA"/>
    <w:rsid w:val="00975F68"/>
    <w:rsid w:val="00977521"/>
    <w:rsid w:val="009778BD"/>
    <w:rsid w:val="009803B3"/>
    <w:rsid w:val="00980CA3"/>
    <w:rsid w:val="00981029"/>
    <w:rsid w:val="00981989"/>
    <w:rsid w:val="0098251B"/>
    <w:rsid w:val="00982546"/>
    <w:rsid w:val="00982EC0"/>
    <w:rsid w:val="00982EC9"/>
    <w:rsid w:val="00982FF9"/>
    <w:rsid w:val="00983D90"/>
    <w:rsid w:val="00983EDE"/>
    <w:rsid w:val="00984C5F"/>
    <w:rsid w:val="00985507"/>
    <w:rsid w:val="00986CAB"/>
    <w:rsid w:val="00987870"/>
    <w:rsid w:val="00987DD7"/>
    <w:rsid w:val="00990379"/>
    <w:rsid w:val="009906FF"/>
    <w:rsid w:val="00990A45"/>
    <w:rsid w:val="00990C61"/>
    <w:rsid w:val="00991B74"/>
    <w:rsid w:val="00992240"/>
    <w:rsid w:val="00992898"/>
    <w:rsid w:val="00992B78"/>
    <w:rsid w:val="00993063"/>
    <w:rsid w:val="00993AF8"/>
    <w:rsid w:val="00993E17"/>
    <w:rsid w:val="00994452"/>
    <w:rsid w:val="009950E8"/>
    <w:rsid w:val="00996C1C"/>
    <w:rsid w:val="00996D3F"/>
    <w:rsid w:val="00997496"/>
    <w:rsid w:val="00997DF8"/>
    <w:rsid w:val="009A0402"/>
    <w:rsid w:val="009A09EE"/>
    <w:rsid w:val="009A3255"/>
    <w:rsid w:val="009A325A"/>
    <w:rsid w:val="009A4679"/>
    <w:rsid w:val="009A5DFD"/>
    <w:rsid w:val="009A5E45"/>
    <w:rsid w:val="009A618C"/>
    <w:rsid w:val="009A6764"/>
    <w:rsid w:val="009A696F"/>
    <w:rsid w:val="009A761A"/>
    <w:rsid w:val="009A7961"/>
    <w:rsid w:val="009A7DCE"/>
    <w:rsid w:val="009B0763"/>
    <w:rsid w:val="009B07A7"/>
    <w:rsid w:val="009B12C4"/>
    <w:rsid w:val="009B186D"/>
    <w:rsid w:val="009B19B4"/>
    <w:rsid w:val="009B24D4"/>
    <w:rsid w:val="009B398E"/>
    <w:rsid w:val="009B3B93"/>
    <w:rsid w:val="009B3DB2"/>
    <w:rsid w:val="009B3F3B"/>
    <w:rsid w:val="009B4F97"/>
    <w:rsid w:val="009B5958"/>
    <w:rsid w:val="009B5A8D"/>
    <w:rsid w:val="009B5AA9"/>
    <w:rsid w:val="009B6679"/>
    <w:rsid w:val="009B7755"/>
    <w:rsid w:val="009B78A9"/>
    <w:rsid w:val="009B79B5"/>
    <w:rsid w:val="009C017F"/>
    <w:rsid w:val="009C04F8"/>
    <w:rsid w:val="009C0721"/>
    <w:rsid w:val="009C0B84"/>
    <w:rsid w:val="009C0C18"/>
    <w:rsid w:val="009C1744"/>
    <w:rsid w:val="009C1C9C"/>
    <w:rsid w:val="009C21DD"/>
    <w:rsid w:val="009C2454"/>
    <w:rsid w:val="009C25A7"/>
    <w:rsid w:val="009C2A2D"/>
    <w:rsid w:val="009C2A43"/>
    <w:rsid w:val="009C3856"/>
    <w:rsid w:val="009C41EC"/>
    <w:rsid w:val="009C48E7"/>
    <w:rsid w:val="009C504A"/>
    <w:rsid w:val="009C60CE"/>
    <w:rsid w:val="009C639A"/>
    <w:rsid w:val="009C63A4"/>
    <w:rsid w:val="009C7185"/>
    <w:rsid w:val="009C7B09"/>
    <w:rsid w:val="009C7ED2"/>
    <w:rsid w:val="009D0878"/>
    <w:rsid w:val="009D0988"/>
    <w:rsid w:val="009D0FF5"/>
    <w:rsid w:val="009D1506"/>
    <w:rsid w:val="009D1979"/>
    <w:rsid w:val="009D64B2"/>
    <w:rsid w:val="009D697F"/>
    <w:rsid w:val="009D79C5"/>
    <w:rsid w:val="009E0322"/>
    <w:rsid w:val="009E0F99"/>
    <w:rsid w:val="009E1619"/>
    <w:rsid w:val="009E1BFE"/>
    <w:rsid w:val="009E266E"/>
    <w:rsid w:val="009E2FF2"/>
    <w:rsid w:val="009E312B"/>
    <w:rsid w:val="009E4406"/>
    <w:rsid w:val="009E49C2"/>
    <w:rsid w:val="009E4D05"/>
    <w:rsid w:val="009E5AAE"/>
    <w:rsid w:val="009E60BA"/>
    <w:rsid w:val="009E64F4"/>
    <w:rsid w:val="009F0668"/>
    <w:rsid w:val="009F0973"/>
    <w:rsid w:val="009F0AA8"/>
    <w:rsid w:val="009F1130"/>
    <w:rsid w:val="009F13B2"/>
    <w:rsid w:val="009F22E5"/>
    <w:rsid w:val="009F29DE"/>
    <w:rsid w:val="009F2AAC"/>
    <w:rsid w:val="009F2FE5"/>
    <w:rsid w:val="009F3B41"/>
    <w:rsid w:val="009F4A01"/>
    <w:rsid w:val="009F5235"/>
    <w:rsid w:val="009F6673"/>
    <w:rsid w:val="009F6714"/>
    <w:rsid w:val="009F6AFF"/>
    <w:rsid w:val="009F6D19"/>
    <w:rsid w:val="009F738C"/>
    <w:rsid w:val="009F77A0"/>
    <w:rsid w:val="009F7A01"/>
    <w:rsid w:val="00A0048A"/>
    <w:rsid w:val="00A008B1"/>
    <w:rsid w:val="00A02144"/>
    <w:rsid w:val="00A0293F"/>
    <w:rsid w:val="00A02FE4"/>
    <w:rsid w:val="00A030BC"/>
    <w:rsid w:val="00A03391"/>
    <w:rsid w:val="00A035C6"/>
    <w:rsid w:val="00A035F6"/>
    <w:rsid w:val="00A052C3"/>
    <w:rsid w:val="00A064ED"/>
    <w:rsid w:val="00A06CB2"/>
    <w:rsid w:val="00A0771F"/>
    <w:rsid w:val="00A104D4"/>
    <w:rsid w:val="00A10FE0"/>
    <w:rsid w:val="00A111C2"/>
    <w:rsid w:val="00A115A0"/>
    <w:rsid w:val="00A11F69"/>
    <w:rsid w:val="00A12824"/>
    <w:rsid w:val="00A1436D"/>
    <w:rsid w:val="00A14720"/>
    <w:rsid w:val="00A14FB1"/>
    <w:rsid w:val="00A176DC"/>
    <w:rsid w:val="00A17C39"/>
    <w:rsid w:val="00A2055B"/>
    <w:rsid w:val="00A20B77"/>
    <w:rsid w:val="00A20C6C"/>
    <w:rsid w:val="00A20D73"/>
    <w:rsid w:val="00A210D0"/>
    <w:rsid w:val="00A21C43"/>
    <w:rsid w:val="00A221DD"/>
    <w:rsid w:val="00A22746"/>
    <w:rsid w:val="00A22A43"/>
    <w:rsid w:val="00A237DF"/>
    <w:rsid w:val="00A23966"/>
    <w:rsid w:val="00A23B29"/>
    <w:rsid w:val="00A23F6F"/>
    <w:rsid w:val="00A24686"/>
    <w:rsid w:val="00A246A4"/>
    <w:rsid w:val="00A2530E"/>
    <w:rsid w:val="00A25C2C"/>
    <w:rsid w:val="00A25C30"/>
    <w:rsid w:val="00A26253"/>
    <w:rsid w:val="00A26293"/>
    <w:rsid w:val="00A27153"/>
    <w:rsid w:val="00A272AE"/>
    <w:rsid w:val="00A30DB0"/>
    <w:rsid w:val="00A31247"/>
    <w:rsid w:val="00A3195C"/>
    <w:rsid w:val="00A31BC3"/>
    <w:rsid w:val="00A32D46"/>
    <w:rsid w:val="00A32E79"/>
    <w:rsid w:val="00A336C8"/>
    <w:rsid w:val="00A33D18"/>
    <w:rsid w:val="00A33D98"/>
    <w:rsid w:val="00A340F2"/>
    <w:rsid w:val="00A344EB"/>
    <w:rsid w:val="00A34D9B"/>
    <w:rsid w:val="00A357AE"/>
    <w:rsid w:val="00A35C4F"/>
    <w:rsid w:val="00A35F75"/>
    <w:rsid w:val="00A361A8"/>
    <w:rsid w:val="00A3638F"/>
    <w:rsid w:val="00A36740"/>
    <w:rsid w:val="00A379F8"/>
    <w:rsid w:val="00A37AD0"/>
    <w:rsid w:val="00A37CC9"/>
    <w:rsid w:val="00A40710"/>
    <w:rsid w:val="00A40FF4"/>
    <w:rsid w:val="00A42083"/>
    <w:rsid w:val="00A422FA"/>
    <w:rsid w:val="00A42969"/>
    <w:rsid w:val="00A4623C"/>
    <w:rsid w:val="00A476BA"/>
    <w:rsid w:val="00A47905"/>
    <w:rsid w:val="00A50511"/>
    <w:rsid w:val="00A50596"/>
    <w:rsid w:val="00A512A8"/>
    <w:rsid w:val="00A51708"/>
    <w:rsid w:val="00A51740"/>
    <w:rsid w:val="00A523DA"/>
    <w:rsid w:val="00A52756"/>
    <w:rsid w:val="00A54517"/>
    <w:rsid w:val="00A5455A"/>
    <w:rsid w:val="00A5502D"/>
    <w:rsid w:val="00A553EC"/>
    <w:rsid w:val="00A56E7B"/>
    <w:rsid w:val="00A56F75"/>
    <w:rsid w:val="00A60DC5"/>
    <w:rsid w:val="00A61AED"/>
    <w:rsid w:val="00A6295E"/>
    <w:rsid w:val="00A648BA"/>
    <w:rsid w:val="00A65862"/>
    <w:rsid w:val="00A65C3B"/>
    <w:rsid w:val="00A67019"/>
    <w:rsid w:val="00A6734E"/>
    <w:rsid w:val="00A71088"/>
    <w:rsid w:val="00A719E6"/>
    <w:rsid w:val="00A71BD0"/>
    <w:rsid w:val="00A71FBC"/>
    <w:rsid w:val="00A7275A"/>
    <w:rsid w:val="00A73A37"/>
    <w:rsid w:val="00A73EAC"/>
    <w:rsid w:val="00A73EF3"/>
    <w:rsid w:val="00A73F1A"/>
    <w:rsid w:val="00A74AC9"/>
    <w:rsid w:val="00A74C02"/>
    <w:rsid w:val="00A7516C"/>
    <w:rsid w:val="00A75204"/>
    <w:rsid w:val="00A75885"/>
    <w:rsid w:val="00A75F91"/>
    <w:rsid w:val="00A76341"/>
    <w:rsid w:val="00A76CA7"/>
    <w:rsid w:val="00A76FF2"/>
    <w:rsid w:val="00A77EE8"/>
    <w:rsid w:val="00A80B67"/>
    <w:rsid w:val="00A8101F"/>
    <w:rsid w:val="00A81061"/>
    <w:rsid w:val="00A835B2"/>
    <w:rsid w:val="00A83C5A"/>
    <w:rsid w:val="00A84177"/>
    <w:rsid w:val="00A8419E"/>
    <w:rsid w:val="00A84A00"/>
    <w:rsid w:val="00A86410"/>
    <w:rsid w:val="00A867BF"/>
    <w:rsid w:val="00A8697F"/>
    <w:rsid w:val="00A86C5C"/>
    <w:rsid w:val="00A87806"/>
    <w:rsid w:val="00A91A3B"/>
    <w:rsid w:val="00A91BAC"/>
    <w:rsid w:val="00A92A97"/>
    <w:rsid w:val="00A94184"/>
    <w:rsid w:val="00A9426D"/>
    <w:rsid w:val="00A957B4"/>
    <w:rsid w:val="00A958C3"/>
    <w:rsid w:val="00A95910"/>
    <w:rsid w:val="00A95A84"/>
    <w:rsid w:val="00A969F3"/>
    <w:rsid w:val="00A97D68"/>
    <w:rsid w:val="00AA066D"/>
    <w:rsid w:val="00AA09A2"/>
    <w:rsid w:val="00AA0C36"/>
    <w:rsid w:val="00AA119A"/>
    <w:rsid w:val="00AA1BB3"/>
    <w:rsid w:val="00AA2A9D"/>
    <w:rsid w:val="00AA36FC"/>
    <w:rsid w:val="00AA3C21"/>
    <w:rsid w:val="00AA40E8"/>
    <w:rsid w:val="00AA4C64"/>
    <w:rsid w:val="00AA6010"/>
    <w:rsid w:val="00AA6192"/>
    <w:rsid w:val="00AA627C"/>
    <w:rsid w:val="00AA740D"/>
    <w:rsid w:val="00AA7E1C"/>
    <w:rsid w:val="00AA7FF1"/>
    <w:rsid w:val="00AB04A8"/>
    <w:rsid w:val="00AB0AC7"/>
    <w:rsid w:val="00AB1124"/>
    <w:rsid w:val="00AB1190"/>
    <w:rsid w:val="00AB11C0"/>
    <w:rsid w:val="00AB131D"/>
    <w:rsid w:val="00AB25E1"/>
    <w:rsid w:val="00AB27B2"/>
    <w:rsid w:val="00AB2D71"/>
    <w:rsid w:val="00AB2F7D"/>
    <w:rsid w:val="00AB42F9"/>
    <w:rsid w:val="00AB4737"/>
    <w:rsid w:val="00AB48E5"/>
    <w:rsid w:val="00AB64D6"/>
    <w:rsid w:val="00AB650A"/>
    <w:rsid w:val="00AB6AE5"/>
    <w:rsid w:val="00AB6AF8"/>
    <w:rsid w:val="00AB6DE8"/>
    <w:rsid w:val="00AB6FBB"/>
    <w:rsid w:val="00AC0CEE"/>
    <w:rsid w:val="00AC21AA"/>
    <w:rsid w:val="00AC23AC"/>
    <w:rsid w:val="00AC2452"/>
    <w:rsid w:val="00AC3A04"/>
    <w:rsid w:val="00AC3A99"/>
    <w:rsid w:val="00AC3F35"/>
    <w:rsid w:val="00AC426F"/>
    <w:rsid w:val="00AC4729"/>
    <w:rsid w:val="00AC54BE"/>
    <w:rsid w:val="00AC5BC9"/>
    <w:rsid w:val="00AC5DC2"/>
    <w:rsid w:val="00AC620D"/>
    <w:rsid w:val="00AC622C"/>
    <w:rsid w:val="00AC7497"/>
    <w:rsid w:val="00AC7915"/>
    <w:rsid w:val="00AD00CC"/>
    <w:rsid w:val="00AD026D"/>
    <w:rsid w:val="00AD0477"/>
    <w:rsid w:val="00AD09B8"/>
    <w:rsid w:val="00AD0D25"/>
    <w:rsid w:val="00AD1CFC"/>
    <w:rsid w:val="00AD2309"/>
    <w:rsid w:val="00AD3AB4"/>
    <w:rsid w:val="00AD401A"/>
    <w:rsid w:val="00AD4030"/>
    <w:rsid w:val="00AD58FC"/>
    <w:rsid w:val="00AD5908"/>
    <w:rsid w:val="00AD5F0C"/>
    <w:rsid w:val="00AD622C"/>
    <w:rsid w:val="00AD6617"/>
    <w:rsid w:val="00AD6760"/>
    <w:rsid w:val="00AD6B46"/>
    <w:rsid w:val="00AD6CA1"/>
    <w:rsid w:val="00AD6D18"/>
    <w:rsid w:val="00AD6D58"/>
    <w:rsid w:val="00AD7249"/>
    <w:rsid w:val="00AD7326"/>
    <w:rsid w:val="00AD79D0"/>
    <w:rsid w:val="00AD7A47"/>
    <w:rsid w:val="00AD7F13"/>
    <w:rsid w:val="00AE2528"/>
    <w:rsid w:val="00AE2DB8"/>
    <w:rsid w:val="00AE30C9"/>
    <w:rsid w:val="00AE3AE1"/>
    <w:rsid w:val="00AE48E5"/>
    <w:rsid w:val="00AE4D13"/>
    <w:rsid w:val="00AE5ED4"/>
    <w:rsid w:val="00AE60E6"/>
    <w:rsid w:val="00AE6E19"/>
    <w:rsid w:val="00AE6F08"/>
    <w:rsid w:val="00AE7FDE"/>
    <w:rsid w:val="00AF052D"/>
    <w:rsid w:val="00AF10B9"/>
    <w:rsid w:val="00AF1370"/>
    <w:rsid w:val="00AF1D14"/>
    <w:rsid w:val="00AF20FB"/>
    <w:rsid w:val="00AF216E"/>
    <w:rsid w:val="00AF2742"/>
    <w:rsid w:val="00AF2C06"/>
    <w:rsid w:val="00AF3622"/>
    <w:rsid w:val="00AF419D"/>
    <w:rsid w:val="00AF4F96"/>
    <w:rsid w:val="00AF6321"/>
    <w:rsid w:val="00AF6730"/>
    <w:rsid w:val="00AF68C5"/>
    <w:rsid w:val="00AF7D29"/>
    <w:rsid w:val="00B00360"/>
    <w:rsid w:val="00B014F9"/>
    <w:rsid w:val="00B025C7"/>
    <w:rsid w:val="00B0299A"/>
    <w:rsid w:val="00B02ACF"/>
    <w:rsid w:val="00B03092"/>
    <w:rsid w:val="00B030FD"/>
    <w:rsid w:val="00B03130"/>
    <w:rsid w:val="00B035F0"/>
    <w:rsid w:val="00B061BE"/>
    <w:rsid w:val="00B06A5C"/>
    <w:rsid w:val="00B06CD5"/>
    <w:rsid w:val="00B074B6"/>
    <w:rsid w:val="00B11279"/>
    <w:rsid w:val="00B113B3"/>
    <w:rsid w:val="00B129AC"/>
    <w:rsid w:val="00B13492"/>
    <w:rsid w:val="00B1382E"/>
    <w:rsid w:val="00B13A4E"/>
    <w:rsid w:val="00B14217"/>
    <w:rsid w:val="00B15047"/>
    <w:rsid w:val="00B15EA6"/>
    <w:rsid w:val="00B1635A"/>
    <w:rsid w:val="00B1753F"/>
    <w:rsid w:val="00B203E3"/>
    <w:rsid w:val="00B21477"/>
    <w:rsid w:val="00B22C79"/>
    <w:rsid w:val="00B2319C"/>
    <w:rsid w:val="00B243A8"/>
    <w:rsid w:val="00B249E5"/>
    <w:rsid w:val="00B25DD7"/>
    <w:rsid w:val="00B27150"/>
    <w:rsid w:val="00B275B0"/>
    <w:rsid w:val="00B2760F"/>
    <w:rsid w:val="00B278BD"/>
    <w:rsid w:val="00B300D4"/>
    <w:rsid w:val="00B31B30"/>
    <w:rsid w:val="00B32157"/>
    <w:rsid w:val="00B32608"/>
    <w:rsid w:val="00B32E78"/>
    <w:rsid w:val="00B335E0"/>
    <w:rsid w:val="00B35732"/>
    <w:rsid w:val="00B375A1"/>
    <w:rsid w:val="00B37F03"/>
    <w:rsid w:val="00B4090C"/>
    <w:rsid w:val="00B41A9A"/>
    <w:rsid w:val="00B42B4F"/>
    <w:rsid w:val="00B42BFC"/>
    <w:rsid w:val="00B4372F"/>
    <w:rsid w:val="00B43910"/>
    <w:rsid w:val="00B4391D"/>
    <w:rsid w:val="00B43C2F"/>
    <w:rsid w:val="00B43D3E"/>
    <w:rsid w:val="00B4431D"/>
    <w:rsid w:val="00B444C5"/>
    <w:rsid w:val="00B44D84"/>
    <w:rsid w:val="00B44DB7"/>
    <w:rsid w:val="00B44EE9"/>
    <w:rsid w:val="00B47376"/>
    <w:rsid w:val="00B476DE"/>
    <w:rsid w:val="00B50244"/>
    <w:rsid w:val="00B50DB4"/>
    <w:rsid w:val="00B51E05"/>
    <w:rsid w:val="00B51F11"/>
    <w:rsid w:val="00B521E1"/>
    <w:rsid w:val="00B5339B"/>
    <w:rsid w:val="00B5352F"/>
    <w:rsid w:val="00B53865"/>
    <w:rsid w:val="00B558B4"/>
    <w:rsid w:val="00B55F1E"/>
    <w:rsid w:val="00B56238"/>
    <w:rsid w:val="00B56262"/>
    <w:rsid w:val="00B566AE"/>
    <w:rsid w:val="00B56AE7"/>
    <w:rsid w:val="00B5750A"/>
    <w:rsid w:val="00B5784B"/>
    <w:rsid w:val="00B6021D"/>
    <w:rsid w:val="00B60333"/>
    <w:rsid w:val="00B6090B"/>
    <w:rsid w:val="00B60C8F"/>
    <w:rsid w:val="00B610ED"/>
    <w:rsid w:val="00B61CD3"/>
    <w:rsid w:val="00B61D8A"/>
    <w:rsid w:val="00B61DC5"/>
    <w:rsid w:val="00B62644"/>
    <w:rsid w:val="00B62C47"/>
    <w:rsid w:val="00B6315C"/>
    <w:rsid w:val="00B632C3"/>
    <w:rsid w:val="00B637AE"/>
    <w:rsid w:val="00B63A45"/>
    <w:rsid w:val="00B6454F"/>
    <w:rsid w:val="00B649E5"/>
    <w:rsid w:val="00B65D84"/>
    <w:rsid w:val="00B65E7F"/>
    <w:rsid w:val="00B6614B"/>
    <w:rsid w:val="00B661AE"/>
    <w:rsid w:val="00B6643D"/>
    <w:rsid w:val="00B67FD1"/>
    <w:rsid w:val="00B70560"/>
    <w:rsid w:val="00B71DAB"/>
    <w:rsid w:val="00B73A5D"/>
    <w:rsid w:val="00B74044"/>
    <w:rsid w:val="00B74AC6"/>
    <w:rsid w:val="00B74C57"/>
    <w:rsid w:val="00B75C8F"/>
    <w:rsid w:val="00B75EA8"/>
    <w:rsid w:val="00B76439"/>
    <w:rsid w:val="00B76A88"/>
    <w:rsid w:val="00B76DC0"/>
    <w:rsid w:val="00B7708E"/>
    <w:rsid w:val="00B81129"/>
    <w:rsid w:val="00B823F0"/>
    <w:rsid w:val="00B8298F"/>
    <w:rsid w:val="00B82D70"/>
    <w:rsid w:val="00B8310A"/>
    <w:rsid w:val="00B83FE9"/>
    <w:rsid w:val="00B8422E"/>
    <w:rsid w:val="00B845BD"/>
    <w:rsid w:val="00B85FE8"/>
    <w:rsid w:val="00B865FC"/>
    <w:rsid w:val="00B86F58"/>
    <w:rsid w:val="00B904F6"/>
    <w:rsid w:val="00B91070"/>
    <w:rsid w:val="00B910EC"/>
    <w:rsid w:val="00B9179C"/>
    <w:rsid w:val="00B9237C"/>
    <w:rsid w:val="00B9357B"/>
    <w:rsid w:val="00B9376A"/>
    <w:rsid w:val="00B939B9"/>
    <w:rsid w:val="00B93CAA"/>
    <w:rsid w:val="00B94492"/>
    <w:rsid w:val="00B949D4"/>
    <w:rsid w:val="00B9573E"/>
    <w:rsid w:val="00B95ABE"/>
    <w:rsid w:val="00B96EDA"/>
    <w:rsid w:val="00B97764"/>
    <w:rsid w:val="00B97B1B"/>
    <w:rsid w:val="00B97BC3"/>
    <w:rsid w:val="00BA0386"/>
    <w:rsid w:val="00BA0822"/>
    <w:rsid w:val="00BA21CA"/>
    <w:rsid w:val="00BA2320"/>
    <w:rsid w:val="00BA2879"/>
    <w:rsid w:val="00BA3B99"/>
    <w:rsid w:val="00BA413A"/>
    <w:rsid w:val="00BA4BA1"/>
    <w:rsid w:val="00BA5FD1"/>
    <w:rsid w:val="00BA609E"/>
    <w:rsid w:val="00BA69A8"/>
    <w:rsid w:val="00BA6D08"/>
    <w:rsid w:val="00BA6F41"/>
    <w:rsid w:val="00BA6F7E"/>
    <w:rsid w:val="00BA75BD"/>
    <w:rsid w:val="00BA7CF2"/>
    <w:rsid w:val="00BA7D76"/>
    <w:rsid w:val="00BB025B"/>
    <w:rsid w:val="00BB1FAA"/>
    <w:rsid w:val="00BB3EFA"/>
    <w:rsid w:val="00BB4155"/>
    <w:rsid w:val="00BB4F74"/>
    <w:rsid w:val="00BB657F"/>
    <w:rsid w:val="00BB65BA"/>
    <w:rsid w:val="00BB6F00"/>
    <w:rsid w:val="00BC0EB3"/>
    <w:rsid w:val="00BC1384"/>
    <w:rsid w:val="00BC1387"/>
    <w:rsid w:val="00BC4AD1"/>
    <w:rsid w:val="00BC4F0A"/>
    <w:rsid w:val="00BC53CD"/>
    <w:rsid w:val="00BC5604"/>
    <w:rsid w:val="00BC7BC5"/>
    <w:rsid w:val="00BC7E8E"/>
    <w:rsid w:val="00BD00F5"/>
    <w:rsid w:val="00BD0437"/>
    <w:rsid w:val="00BD0F2B"/>
    <w:rsid w:val="00BD14F0"/>
    <w:rsid w:val="00BD267F"/>
    <w:rsid w:val="00BD3399"/>
    <w:rsid w:val="00BD350E"/>
    <w:rsid w:val="00BD39F0"/>
    <w:rsid w:val="00BD3B67"/>
    <w:rsid w:val="00BD3FB8"/>
    <w:rsid w:val="00BD4576"/>
    <w:rsid w:val="00BD6B40"/>
    <w:rsid w:val="00BD70D0"/>
    <w:rsid w:val="00BD7450"/>
    <w:rsid w:val="00BD74D7"/>
    <w:rsid w:val="00BD7F4D"/>
    <w:rsid w:val="00BD7F7C"/>
    <w:rsid w:val="00BE0278"/>
    <w:rsid w:val="00BE05C9"/>
    <w:rsid w:val="00BE085B"/>
    <w:rsid w:val="00BE0D42"/>
    <w:rsid w:val="00BE10C1"/>
    <w:rsid w:val="00BE1122"/>
    <w:rsid w:val="00BE1380"/>
    <w:rsid w:val="00BE17A4"/>
    <w:rsid w:val="00BE1E68"/>
    <w:rsid w:val="00BE2AD4"/>
    <w:rsid w:val="00BE31E3"/>
    <w:rsid w:val="00BE3356"/>
    <w:rsid w:val="00BE3484"/>
    <w:rsid w:val="00BE4560"/>
    <w:rsid w:val="00BE49C6"/>
    <w:rsid w:val="00BE4C8F"/>
    <w:rsid w:val="00BE50B7"/>
    <w:rsid w:val="00BE53D5"/>
    <w:rsid w:val="00BE562B"/>
    <w:rsid w:val="00BE5E0B"/>
    <w:rsid w:val="00BE6092"/>
    <w:rsid w:val="00BE6C71"/>
    <w:rsid w:val="00BE7D4A"/>
    <w:rsid w:val="00BF1242"/>
    <w:rsid w:val="00BF2349"/>
    <w:rsid w:val="00BF37F9"/>
    <w:rsid w:val="00BF3931"/>
    <w:rsid w:val="00BF4329"/>
    <w:rsid w:val="00BF48CA"/>
    <w:rsid w:val="00BF503A"/>
    <w:rsid w:val="00BF508B"/>
    <w:rsid w:val="00BF5CDA"/>
    <w:rsid w:val="00BF601B"/>
    <w:rsid w:val="00BF7133"/>
    <w:rsid w:val="00BF7DD7"/>
    <w:rsid w:val="00C016CE"/>
    <w:rsid w:val="00C03184"/>
    <w:rsid w:val="00C035DD"/>
    <w:rsid w:val="00C036F5"/>
    <w:rsid w:val="00C03AA5"/>
    <w:rsid w:val="00C04E73"/>
    <w:rsid w:val="00C05959"/>
    <w:rsid w:val="00C0641B"/>
    <w:rsid w:val="00C0648C"/>
    <w:rsid w:val="00C06700"/>
    <w:rsid w:val="00C0743D"/>
    <w:rsid w:val="00C10AF5"/>
    <w:rsid w:val="00C11A4C"/>
    <w:rsid w:val="00C11B20"/>
    <w:rsid w:val="00C12023"/>
    <w:rsid w:val="00C124FA"/>
    <w:rsid w:val="00C13476"/>
    <w:rsid w:val="00C13E9E"/>
    <w:rsid w:val="00C1490A"/>
    <w:rsid w:val="00C14B6B"/>
    <w:rsid w:val="00C14ED8"/>
    <w:rsid w:val="00C14EF2"/>
    <w:rsid w:val="00C15248"/>
    <w:rsid w:val="00C1532A"/>
    <w:rsid w:val="00C1666A"/>
    <w:rsid w:val="00C171AB"/>
    <w:rsid w:val="00C201CD"/>
    <w:rsid w:val="00C20EE6"/>
    <w:rsid w:val="00C21870"/>
    <w:rsid w:val="00C21DE3"/>
    <w:rsid w:val="00C2262B"/>
    <w:rsid w:val="00C22F06"/>
    <w:rsid w:val="00C23368"/>
    <w:rsid w:val="00C2407C"/>
    <w:rsid w:val="00C24880"/>
    <w:rsid w:val="00C24CEE"/>
    <w:rsid w:val="00C2500D"/>
    <w:rsid w:val="00C26988"/>
    <w:rsid w:val="00C27255"/>
    <w:rsid w:val="00C27A57"/>
    <w:rsid w:val="00C304B3"/>
    <w:rsid w:val="00C30854"/>
    <w:rsid w:val="00C32185"/>
    <w:rsid w:val="00C32EB9"/>
    <w:rsid w:val="00C332F7"/>
    <w:rsid w:val="00C33715"/>
    <w:rsid w:val="00C340C8"/>
    <w:rsid w:val="00C34A88"/>
    <w:rsid w:val="00C3510F"/>
    <w:rsid w:val="00C35279"/>
    <w:rsid w:val="00C35663"/>
    <w:rsid w:val="00C35C8C"/>
    <w:rsid w:val="00C36876"/>
    <w:rsid w:val="00C36896"/>
    <w:rsid w:val="00C36A10"/>
    <w:rsid w:val="00C3714E"/>
    <w:rsid w:val="00C371BF"/>
    <w:rsid w:val="00C37556"/>
    <w:rsid w:val="00C37BB4"/>
    <w:rsid w:val="00C40506"/>
    <w:rsid w:val="00C40F2A"/>
    <w:rsid w:val="00C412E6"/>
    <w:rsid w:val="00C412E8"/>
    <w:rsid w:val="00C4137E"/>
    <w:rsid w:val="00C41EB4"/>
    <w:rsid w:val="00C435B7"/>
    <w:rsid w:val="00C4389F"/>
    <w:rsid w:val="00C43FBB"/>
    <w:rsid w:val="00C45612"/>
    <w:rsid w:val="00C45987"/>
    <w:rsid w:val="00C45C54"/>
    <w:rsid w:val="00C45DAC"/>
    <w:rsid w:val="00C46D98"/>
    <w:rsid w:val="00C47184"/>
    <w:rsid w:val="00C47722"/>
    <w:rsid w:val="00C47FF1"/>
    <w:rsid w:val="00C51C2C"/>
    <w:rsid w:val="00C5219B"/>
    <w:rsid w:val="00C52DB8"/>
    <w:rsid w:val="00C52E91"/>
    <w:rsid w:val="00C53362"/>
    <w:rsid w:val="00C5346F"/>
    <w:rsid w:val="00C5482B"/>
    <w:rsid w:val="00C54840"/>
    <w:rsid w:val="00C54C2B"/>
    <w:rsid w:val="00C563B3"/>
    <w:rsid w:val="00C56424"/>
    <w:rsid w:val="00C567B9"/>
    <w:rsid w:val="00C57480"/>
    <w:rsid w:val="00C57E01"/>
    <w:rsid w:val="00C57E60"/>
    <w:rsid w:val="00C60427"/>
    <w:rsid w:val="00C60B93"/>
    <w:rsid w:val="00C61A10"/>
    <w:rsid w:val="00C61E63"/>
    <w:rsid w:val="00C6237B"/>
    <w:rsid w:val="00C6340B"/>
    <w:rsid w:val="00C636AA"/>
    <w:rsid w:val="00C64022"/>
    <w:rsid w:val="00C64F6A"/>
    <w:rsid w:val="00C650B1"/>
    <w:rsid w:val="00C6565B"/>
    <w:rsid w:val="00C713C9"/>
    <w:rsid w:val="00C723C6"/>
    <w:rsid w:val="00C73678"/>
    <w:rsid w:val="00C73740"/>
    <w:rsid w:val="00C73BE4"/>
    <w:rsid w:val="00C73D6F"/>
    <w:rsid w:val="00C74BF2"/>
    <w:rsid w:val="00C80162"/>
    <w:rsid w:val="00C80A65"/>
    <w:rsid w:val="00C818CD"/>
    <w:rsid w:val="00C823EF"/>
    <w:rsid w:val="00C8269C"/>
    <w:rsid w:val="00C83694"/>
    <w:rsid w:val="00C83B06"/>
    <w:rsid w:val="00C83EE2"/>
    <w:rsid w:val="00C85A09"/>
    <w:rsid w:val="00C85E1E"/>
    <w:rsid w:val="00C86220"/>
    <w:rsid w:val="00C86587"/>
    <w:rsid w:val="00C8696A"/>
    <w:rsid w:val="00C86D2D"/>
    <w:rsid w:val="00C87B38"/>
    <w:rsid w:val="00C87D9C"/>
    <w:rsid w:val="00C905CC"/>
    <w:rsid w:val="00C93FB5"/>
    <w:rsid w:val="00C94137"/>
    <w:rsid w:val="00C94C79"/>
    <w:rsid w:val="00C94D64"/>
    <w:rsid w:val="00C95364"/>
    <w:rsid w:val="00C9581B"/>
    <w:rsid w:val="00C95D78"/>
    <w:rsid w:val="00C95EEF"/>
    <w:rsid w:val="00C96B1B"/>
    <w:rsid w:val="00C96CFB"/>
    <w:rsid w:val="00C976B7"/>
    <w:rsid w:val="00C979DB"/>
    <w:rsid w:val="00CA002F"/>
    <w:rsid w:val="00CA04AD"/>
    <w:rsid w:val="00CA0F78"/>
    <w:rsid w:val="00CA121F"/>
    <w:rsid w:val="00CA249A"/>
    <w:rsid w:val="00CA2521"/>
    <w:rsid w:val="00CA29AD"/>
    <w:rsid w:val="00CA2DA3"/>
    <w:rsid w:val="00CA35B4"/>
    <w:rsid w:val="00CA37AC"/>
    <w:rsid w:val="00CA3A1A"/>
    <w:rsid w:val="00CA3AAE"/>
    <w:rsid w:val="00CA4368"/>
    <w:rsid w:val="00CA4BC5"/>
    <w:rsid w:val="00CA566B"/>
    <w:rsid w:val="00CA6994"/>
    <w:rsid w:val="00CA6B3C"/>
    <w:rsid w:val="00CA7DE5"/>
    <w:rsid w:val="00CB04E3"/>
    <w:rsid w:val="00CB0A22"/>
    <w:rsid w:val="00CB173E"/>
    <w:rsid w:val="00CB190F"/>
    <w:rsid w:val="00CB2208"/>
    <w:rsid w:val="00CB26F0"/>
    <w:rsid w:val="00CB324D"/>
    <w:rsid w:val="00CB3D9B"/>
    <w:rsid w:val="00CB43DA"/>
    <w:rsid w:val="00CB4414"/>
    <w:rsid w:val="00CB4606"/>
    <w:rsid w:val="00CB479E"/>
    <w:rsid w:val="00CB4B34"/>
    <w:rsid w:val="00CB51FD"/>
    <w:rsid w:val="00CB60A2"/>
    <w:rsid w:val="00CB65E6"/>
    <w:rsid w:val="00CB6775"/>
    <w:rsid w:val="00CB695D"/>
    <w:rsid w:val="00CB6B49"/>
    <w:rsid w:val="00CB7A1D"/>
    <w:rsid w:val="00CC0540"/>
    <w:rsid w:val="00CC13FE"/>
    <w:rsid w:val="00CC1B20"/>
    <w:rsid w:val="00CC1B7B"/>
    <w:rsid w:val="00CC2463"/>
    <w:rsid w:val="00CC284B"/>
    <w:rsid w:val="00CC2CDC"/>
    <w:rsid w:val="00CC3235"/>
    <w:rsid w:val="00CC3549"/>
    <w:rsid w:val="00CC3882"/>
    <w:rsid w:val="00CC4009"/>
    <w:rsid w:val="00CC417D"/>
    <w:rsid w:val="00CC5479"/>
    <w:rsid w:val="00CC55F3"/>
    <w:rsid w:val="00CC5E82"/>
    <w:rsid w:val="00CC6146"/>
    <w:rsid w:val="00CC6A52"/>
    <w:rsid w:val="00CC7956"/>
    <w:rsid w:val="00CC7B52"/>
    <w:rsid w:val="00CD1246"/>
    <w:rsid w:val="00CD18AD"/>
    <w:rsid w:val="00CD1AAA"/>
    <w:rsid w:val="00CD1D2D"/>
    <w:rsid w:val="00CD2433"/>
    <w:rsid w:val="00CD249B"/>
    <w:rsid w:val="00CD2713"/>
    <w:rsid w:val="00CD3926"/>
    <w:rsid w:val="00CD397D"/>
    <w:rsid w:val="00CD3D05"/>
    <w:rsid w:val="00CD52E5"/>
    <w:rsid w:val="00CD5B7D"/>
    <w:rsid w:val="00CD6371"/>
    <w:rsid w:val="00CD6D13"/>
    <w:rsid w:val="00CE0D4F"/>
    <w:rsid w:val="00CE0DC5"/>
    <w:rsid w:val="00CE0F48"/>
    <w:rsid w:val="00CE1B01"/>
    <w:rsid w:val="00CE2A32"/>
    <w:rsid w:val="00CE2B0C"/>
    <w:rsid w:val="00CE3CBC"/>
    <w:rsid w:val="00CE4A7C"/>
    <w:rsid w:val="00CE5C79"/>
    <w:rsid w:val="00CE6BBD"/>
    <w:rsid w:val="00CE723C"/>
    <w:rsid w:val="00CE7DC1"/>
    <w:rsid w:val="00CF01E9"/>
    <w:rsid w:val="00CF1AF9"/>
    <w:rsid w:val="00CF560B"/>
    <w:rsid w:val="00CF58E2"/>
    <w:rsid w:val="00CF75B8"/>
    <w:rsid w:val="00CF775D"/>
    <w:rsid w:val="00CF7C54"/>
    <w:rsid w:val="00D00797"/>
    <w:rsid w:val="00D00A2F"/>
    <w:rsid w:val="00D01864"/>
    <w:rsid w:val="00D0261F"/>
    <w:rsid w:val="00D029D6"/>
    <w:rsid w:val="00D037DE"/>
    <w:rsid w:val="00D04941"/>
    <w:rsid w:val="00D04A79"/>
    <w:rsid w:val="00D04A89"/>
    <w:rsid w:val="00D05BF0"/>
    <w:rsid w:val="00D06B95"/>
    <w:rsid w:val="00D072C8"/>
    <w:rsid w:val="00D07945"/>
    <w:rsid w:val="00D10181"/>
    <w:rsid w:val="00D110DA"/>
    <w:rsid w:val="00D116C1"/>
    <w:rsid w:val="00D12AC8"/>
    <w:rsid w:val="00D12E2D"/>
    <w:rsid w:val="00D12E3F"/>
    <w:rsid w:val="00D131E2"/>
    <w:rsid w:val="00D14412"/>
    <w:rsid w:val="00D14937"/>
    <w:rsid w:val="00D14F1B"/>
    <w:rsid w:val="00D1514F"/>
    <w:rsid w:val="00D151D2"/>
    <w:rsid w:val="00D1641A"/>
    <w:rsid w:val="00D166EF"/>
    <w:rsid w:val="00D1749B"/>
    <w:rsid w:val="00D176B8"/>
    <w:rsid w:val="00D17904"/>
    <w:rsid w:val="00D17B9E"/>
    <w:rsid w:val="00D17D82"/>
    <w:rsid w:val="00D2027D"/>
    <w:rsid w:val="00D22D6E"/>
    <w:rsid w:val="00D24BD9"/>
    <w:rsid w:val="00D24C6B"/>
    <w:rsid w:val="00D24FD0"/>
    <w:rsid w:val="00D258DB"/>
    <w:rsid w:val="00D25A7C"/>
    <w:rsid w:val="00D25A87"/>
    <w:rsid w:val="00D26058"/>
    <w:rsid w:val="00D2689A"/>
    <w:rsid w:val="00D26D70"/>
    <w:rsid w:val="00D26E82"/>
    <w:rsid w:val="00D2717B"/>
    <w:rsid w:val="00D2789C"/>
    <w:rsid w:val="00D31F9C"/>
    <w:rsid w:val="00D32151"/>
    <w:rsid w:val="00D326A4"/>
    <w:rsid w:val="00D332C8"/>
    <w:rsid w:val="00D337F6"/>
    <w:rsid w:val="00D33BDC"/>
    <w:rsid w:val="00D33C85"/>
    <w:rsid w:val="00D33EB6"/>
    <w:rsid w:val="00D34087"/>
    <w:rsid w:val="00D34536"/>
    <w:rsid w:val="00D3553B"/>
    <w:rsid w:val="00D35BD0"/>
    <w:rsid w:val="00D36299"/>
    <w:rsid w:val="00D37612"/>
    <w:rsid w:val="00D4074B"/>
    <w:rsid w:val="00D40809"/>
    <w:rsid w:val="00D41291"/>
    <w:rsid w:val="00D41C7A"/>
    <w:rsid w:val="00D43323"/>
    <w:rsid w:val="00D4345D"/>
    <w:rsid w:val="00D44848"/>
    <w:rsid w:val="00D44939"/>
    <w:rsid w:val="00D45063"/>
    <w:rsid w:val="00D45A3F"/>
    <w:rsid w:val="00D46B56"/>
    <w:rsid w:val="00D46C51"/>
    <w:rsid w:val="00D47D11"/>
    <w:rsid w:val="00D50214"/>
    <w:rsid w:val="00D51980"/>
    <w:rsid w:val="00D52477"/>
    <w:rsid w:val="00D528E9"/>
    <w:rsid w:val="00D543FD"/>
    <w:rsid w:val="00D547B5"/>
    <w:rsid w:val="00D549AE"/>
    <w:rsid w:val="00D557F8"/>
    <w:rsid w:val="00D55A42"/>
    <w:rsid w:val="00D56706"/>
    <w:rsid w:val="00D56ACA"/>
    <w:rsid w:val="00D57F3C"/>
    <w:rsid w:val="00D6031A"/>
    <w:rsid w:val="00D61B68"/>
    <w:rsid w:val="00D63231"/>
    <w:rsid w:val="00D648F8"/>
    <w:rsid w:val="00D65024"/>
    <w:rsid w:val="00D658DB"/>
    <w:rsid w:val="00D65DC9"/>
    <w:rsid w:val="00D66020"/>
    <w:rsid w:val="00D6699D"/>
    <w:rsid w:val="00D66C70"/>
    <w:rsid w:val="00D66D86"/>
    <w:rsid w:val="00D676D4"/>
    <w:rsid w:val="00D70057"/>
    <w:rsid w:val="00D708E0"/>
    <w:rsid w:val="00D7105D"/>
    <w:rsid w:val="00D72412"/>
    <w:rsid w:val="00D730B7"/>
    <w:rsid w:val="00D7337C"/>
    <w:rsid w:val="00D73538"/>
    <w:rsid w:val="00D740DE"/>
    <w:rsid w:val="00D74577"/>
    <w:rsid w:val="00D75716"/>
    <w:rsid w:val="00D75AF1"/>
    <w:rsid w:val="00D76024"/>
    <w:rsid w:val="00D76147"/>
    <w:rsid w:val="00D76605"/>
    <w:rsid w:val="00D76F40"/>
    <w:rsid w:val="00D778E5"/>
    <w:rsid w:val="00D77DEF"/>
    <w:rsid w:val="00D80836"/>
    <w:rsid w:val="00D808CC"/>
    <w:rsid w:val="00D82C01"/>
    <w:rsid w:val="00D840B6"/>
    <w:rsid w:val="00D844E9"/>
    <w:rsid w:val="00D84C26"/>
    <w:rsid w:val="00D8557E"/>
    <w:rsid w:val="00D85A2B"/>
    <w:rsid w:val="00D863D0"/>
    <w:rsid w:val="00D867E5"/>
    <w:rsid w:val="00D870BE"/>
    <w:rsid w:val="00D8775C"/>
    <w:rsid w:val="00D8775E"/>
    <w:rsid w:val="00D87AF7"/>
    <w:rsid w:val="00D87EF2"/>
    <w:rsid w:val="00D901AF"/>
    <w:rsid w:val="00D90BB5"/>
    <w:rsid w:val="00D90BC5"/>
    <w:rsid w:val="00D90BE6"/>
    <w:rsid w:val="00D915DD"/>
    <w:rsid w:val="00D91606"/>
    <w:rsid w:val="00D91B4B"/>
    <w:rsid w:val="00D9211E"/>
    <w:rsid w:val="00D92E65"/>
    <w:rsid w:val="00D931ED"/>
    <w:rsid w:val="00D93435"/>
    <w:rsid w:val="00D94491"/>
    <w:rsid w:val="00D945F3"/>
    <w:rsid w:val="00D96192"/>
    <w:rsid w:val="00D961DE"/>
    <w:rsid w:val="00D9645F"/>
    <w:rsid w:val="00D97508"/>
    <w:rsid w:val="00DA1A2F"/>
    <w:rsid w:val="00DA3548"/>
    <w:rsid w:val="00DA3658"/>
    <w:rsid w:val="00DA3BF7"/>
    <w:rsid w:val="00DA44AE"/>
    <w:rsid w:val="00DA4A72"/>
    <w:rsid w:val="00DA4C61"/>
    <w:rsid w:val="00DA6576"/>
    <w:rsid w:val="00DA682A"/>
    <w:rsid w:val="00DA6AB7"/>
    <w:rsid w:val="00DB09C5"/>
    <w:rsid w:val="00DB0A7F"/>
    <w:rsid w:val="00DB0D79"/>
    <w:rsid w:val="00DB1D0B"/>
    <w:rsid w:val="00DB2783"/>
    <w:rsid w:val="00DB2CDB"/>
    <w:rsid w:val="00DB4AE3"/>
    <w:rsid w:val="00DB4F75"/>
    <w:rsid w:val="00DB55F4"/>
    <w:rsid w:val="00DB5CB4"/>
    <w:rsid w:val="00DB6213"/>
    <w:rsid w:val="00DB634C"/>
    <w:rsid w:val="00DB74F7"/>
    <w:rsid w:val="00DC00DA"/>
    <w:rsid w:val="00DC03FE"/>
    <w:rsid w:val="00DC0537"/>
    <w:rsid w:val="00DC05C8"/>
    <w:rsid w:val="00DC1240"/>
    <w:rsid w:val="00DC1F81"/>
    <w:rsid w:val="00DC20DD"/>
    <w:rsid w:val="00DC2D83"/>
    <w:rsid w:val="00DC2E7B"/>
    <w:rsid w:val="00DC4391"/>
    <w:rsid w:val="00DC4B6D"/>
    <w:rsid w:val="00DC55DC"/>
    <w:rsid w:val="00DC60C2"/>
    <w:rsid w:val="00DC675C"/>
    <w:rsid w:val="00DC76FA"/>
    <w:rsid w:val="00DD01C3"/>
    <w:rsid w:val="00DD0622"/>
    <w:rsid w:val="00DD2225"/>
    <w:rsid w:val="00DD460B"/>
    <w:rsid w:val="00DD4E2A"/>
    <w:rsid w:val="00DD5F07"/>
    <w:rsid w:val="00DD635B"/>
    <w:rsid w:val="00DD67CA"/>
    <w:rsid w:val="00DD6B6B"/>
    <w:rsid w:val="00DD6F30"/>
    <w:rsid w:val="00DD7043"/>
    <w:rsid w:val="00DE02CB"/>
    <w:rsid w:val="00DE0C60"/>
    <w:rsid w:val="00DE33C8"/>
    <w:rsid w:val="00DE42B7"/>
    <w:rsid w:val="00DE469A"/>
    <w:rsid w:val="00DE5D8E"/>
    <w:rsid w:val="00DE5EE1"/>
    <w:rsid w:val="00DE6292"/>
    <w:rsid w:val="00DE7F0D"/>
    <w:rsid w:val="00DF2FC4"/>
    <w:rsid w:val="00DF3249"/>
    <w:rsid w:val="00DF3676"/>
    <w:rsid w:val="00DF3837"/>
    <w:rsid w:val="00DF40CF"/>
    <w:rsid w:val="00DF533F"/>
    <w:rsid w:val="00DF5354"/>
    <w:rsid w:val="00DF5D1C"/>
    <w:rsid w:val="00DF6CDD"/>
    <w:rsid w:val="00DF7AC7"/>
    <w:rsid w:val="00E00435"/>
    <w:rsid w:val="00E00751"/>
    <w:rsid w:val="00E0155A"/>
    <w:rsid w:val="00E01D93"/>
    <w:rsid w:val="00E01EFE"/>
    <w:rsid w:val="00E04975"/>
    <w:rsid w:val="00E04981"/>
    <w:rsid w:val="00E05262"/>
    <w:rsid w:val="00E05462"/>
    <w:rsid w:val="00E05B06"/>
    <w:rsid w:val="00E065F4"/>
    <w:rsid w:val="00E07075"/>
    <w:rsid w:val="00E1018C"/>
    <w:rsid w:val="00E11437"/>
    <w:rsid w:val="00E11F5D"/>
    <w:rsid w:val="00E12CBE"/>
    <w:rsid w:val="00E14B3C"/>
    <w:rsid w:val="00E15EA0"/>
    <w:rsid w:val="00E1635C"/>
    <w:rsid w:val="00E16755"/>
    <w:rsid w:val="00E16D53"/>
    <w:rsid w:val="00E172FB"/>
    <w:rsid w:val="00E212B5"/>
    <w:rsid w:val="00E21427"/>
    <w:rsid w:val="00E228B9"/>
    <w:rsid w:val="00E22DFF"/>
    <w:rsid w:val="00E231D0"/>
    <w:rsid w:val="00E231E7"/>
    <w:rsid w:val="00E23CC1"/>
    <w:rsid w:val="00E240C1"/>
    <w:rsid w:val="00E2463B"/>
    <w:rsid w:val="00E24963"/>
    <w:rsid w:val="00E24997"/>
    <w:rsid w:val="00E25074"/>
    <w:rsid w:val="00E25483"/>
    <w:rsid w:val="00E255EE"/>
    <w:rsid w:val="00E268DE"/>
    <w:rsid w:val="00E271D3"/>
    <w:rsid w:val="00E27D92"/>
    <w:rsid w:val="00E3051D"/>
    <w:rsid w:val="00E308AE"/>
    <w:rsid w:val="00E3145F"/>
    <w:rsid w:val="00E321CF"/>
    <w:rsid w:val="00E3262A"/>
    <w:rsid w:val="00E33A55"/>
    <w:rsid w:val="00E33ABE"/>
    <w:rsid w:val="00E33EAC"/>
    <w:rsid w:val="00E34F03"/>
    <w:rsid w:val="00E35817"/>
    <w:rsid w:val="00E36DCA"/>
    <w:rsid w:val="00E36E9A"/>
    <w:rsid w:val="00E3704B"/>
    <w:rsid w:val="00E37478"/>
    <w:rsid w:val="00E400EB"/>
    <w:rsid w:val="00E41B2B"/>
    <w:rsid w:val="00E41B66"/>
    <w:rsid w:val="00E41FE5"/>
    <w:rsid w:val="00E43438"/>
    <w:rsid w:val="00E437AA"/>
    <w:rsid w:val="00E438FB"/>
    <w:rsid w:val="00E4474C"/>
    <w:rsid w:val="00E448B4"/>
    <w:rsid w:val="00E44F86"/>
    <w:rsid w:val="00E45F05"/>
    <w:rsid w:val="00E46BC1"/>
    <w:rsid w:val="00E473BE"/>
    <w:rsid w:val="00E504BC"/>
    <w:rsid w:val="00E509B0"/>
    <w:rsid w:val="00E511F7"/>
    <w:rsid w:val="00E51349"/>
    <w:rsid w:val="00E520A3"/>
    <w:rsid w:val="00E52A66"/>
    <w:rsid w:val="00E530DE"/>
    <w:rsid w:val="00E53823"/>
    <w:rsid w:val="00E53B2E"/>
    <w:rsid w:val="00E53D8B"/>
    <w:rsid w:val="00E5510E"/>
    <w:rsid w:val="00E55162"/>
    <w:rsid w:val="00E55674"/>
    <w:rsid w:val="00E55DD1"/>
    <w:rsid w:val="00E5750E"/>
    <w:rsid w:val="00E57F16"/>
    <w:rsid w:val="00E6071E"/>
    <w:rsid w:val="00E60767"/>
    <w:rsid w:val="00E62721"/>
    <w:rsid w:val="00E62C5F"/>
    <w:rsid w:val="00E62EE7"/>
    <w:rsid w:val="00E63299"/>
    <w:rsid w:val="00E63BEB"/>
    <w:rsid w:val="00E63E95"/>
    <w:rsid w:val="00E63F25"/>
    <w:rsid w:val="00E6448B"/>
    <w:rsid w:val="00E64699"/>
    <w:rsid w:val="00E655E5"/>
    <w:rsid w:val="00E65E69"/>
    <w:rsid w:val="00E66CA8"/>
    <w:rsid w:val="00E671A0"/>
    <w:rsid w:val="00E6772A"/>
    <w:rsid w:val="00E67AEE"/>
    <w:rsid w:val="00E70A87"/>
    <w:rsid w:val="00E712A4"/>
    <w:rsid w:val="00E71B04"/>
    <w:rsid w:val="00E722C7"/>
    <w:rsid w:val="00E736F8"/>
    <w:rsid w:val="00E73A6F"/>
    <w:rsid w:val="00E73E58"/>
    <w:rsid w:val="00E76A10"/>
    <w:rsid w:val="00E773C3"/>
    <w:rsid w:val="00E77C7F"/>
    <w:rsid w:val="00E80E2B"/>
    <w:rsid w:val="00E81102"/>
    <w:rsid w:val="00E81C63"/>
    <w:rsid w:val="00E8264B"/>
    <w:rsid w:val="00E83D26"/>
    <w:rsid w:val="00E845C3"/>
    <w:rsid w:val="00E8514A"/>
    <w:rsid w:val="00E85520"/>
    <w:rsid w:val="00E858D7"/>
    <w:rsid w:val="00E85EEE"/>
    <w:rsid w:val="00E876AB"/>
    <w:rsid w:val="00E87D09"/>
    <w:rsid w:val="00E9052F"/>
    <w:rsid w:val="00E905CB"/>
    <w:rsid w:val="00E90A73"/>
    <w:rsid w:val="00E90CF0"/>
    <w:rsid w:val="00E91257"/>
    <w:rsid w:val="00E917C1"/>
    <w:rsid w:val="00E91951"/>
    <w:rsid w:val="00E934FF"/>
    <w:rsid w:val="00E93B6C"/>
    <w:rsid w:val="00E9469F"/>
    <w:rsid w:val="00E947E0"/>
    <w:rsid w:val="00E950AD"/>
    <w:rsid w:val="00E95806"/>
    <w:rsid w:val="00E95CC6"/>
    <w:rsid w:val="00E96016"/>
    <w:rsid w:val="00E963A5"/>
    <w:rsid w:val="00E965FD"/>
    <w:rsid w:val="00E96606"/>
    <w:rsid w:val="00E968E7"/>
    <w:rsid w:val="00E97481"/>
    <w:rsid w:val="00E9765F"/>
    <w:rsid w:val="00E97B09"/>
    <w:rsid w:val="00E97B61"/>
    <w:rsid w:val="00E97D15"/>
    <w:rsid w:val="00EA0965"/>
    <w:rsid w:val="00EA1C78"/>
    <w:rsid w:val="00EA1D46"/>
    <w:rsid w:val="00EA1F4C"/>
    <w:rsid w:val="00EA369A"/>
    <w:rsid w:val="00EA39F9"/>
    <w:rsid w:val="00EA5E76"/>
    <w:rsid w:val="00EA6B57"/>
    <w:rsid w:val="00EA6C72"/>
    <w:rsid w:val="00EA7EE4"/>
    <w:rsid w:val="00EA7EE8"/>
    <w:rsid w:val="00EB0279"/>
    <w:rsid w:val="00EB0F8C"/>
    <w:rsid w:val="00EB1356"/>
    <w:rsid w:val="00EB1D03"/>
    <w:rsid w:val="00EB1F97"/>
    <w:rsid w:val="00EB276C"/>
    <w:rsid w:val="00EB27DF"/>
    <w:rsid w:val="00EB3176"/>
    <w:rsid w:val="00EB3A33"/>
    <w:rsid w:val="00EB5447"/>
    <w:rsid w:val="00EB5CE0"/>
    <w:rsid w:val="00EB629E"/>
    <w:rsid w:val="00EB6F15"/>
    <w:rsid w:val="00EB6F3D"/>
    <w:rsid w:val="00EB7136"/>
    <w:rsid w:val="00EC03CA"/>
    <w:rsid w:val="00EC12FE"/>
    <w:rsid w:val="00EC181F"/>
    <w:rsid w:val="00EC3B89"/>
    <w:rsid w:val="00EC63FA"/>
    <w:rsid w:val="00EC6EBB"/>
    <w:rsid w:val="00EC76C6"/>
    <w:rsid w:val="00ED014A"/>
    <w:rsid w:val="00ED03D0"/>
    <w:rsid w:val="00ED258B"/>
    <w:rsid w:val="00ED2C90"/>
    <w:rsid w:val="00ED3112"/>
    <w:rsid w:val="00ED4131"/>
    <w:rsid w:val="00ED48E9"/>
    <w:rsid w:val="00ED59FC"/>
    <w:rsid w:val="00ED77D3"/>
    <w:rsid w:val="00ED7803"/>
    <w:rsid w:val="00ED79FC"/>
    <w:rsid w:val="00ED7AEC"/>
    <w:rsid w:val="00ED7D59"/>
    <w:rsid w:val="00EE053D"/>
    <w:rsid w:val="00EE072F"/>
    <w:rsid w:val="00EE0787"/>
    <w:rsid w:val="00EE0B83"/>
    <w:rsid w:val="00EE2FF4"/>
    <w:rsid w:val="00EE4AE3"/>
    <w:rsid w:val="00EE50C5"/>
    <w:rsid w:val="00EE55E5"/>
    <w:rsid w:val="00EE58FA"/>
    <w:rsid w:val="00EE68F7"/>
    <w:rsid w:val="00EE7473"/>
    <w:rsid w:val="00EE7482"/>
    <w:rsid w:val="00EE7A31"/>
    <w:rsid w:val="00EE7C82"/>
    <w:rsid w:val="00EE7D81"/>
    <w:rsid w:val="00EF0A9A"/>
    <w:rsid w:val="00EF0AEB"/>
    <w:rsid w:val="00EF0BEB"/>
    <w:rsid w:val="00EF0EF4"/>
    <w:rsid w:val="00EF2F78"/>
    <w:rsid w:val="00EF2FB2"/>
    <w:rsid w:val="00EF44D5"/>
    <w:rsid w:val="00EF489B"/>
    <w:rsid w:val="00EF5268"/>
    <w:rsid w:val="00EF53D8"/>
    <w:rsid w:val="00EF56C3"/>
    <w:rsid w:val="00EF5C85"/>
    <w:rsid w:val="00EF65A1"/>
    <w:rsid w:val="00EF7102"/>
    <w:rsid w:val="00EF72DC"/>
    <w:rsid w:val="00EF7341"/>
    <w:rsid w:val="00EF7BA9"/>
    <w:rsid w:val="00EF7CE0"/>
    <w:rsid w:val="00F0096D"/>
    <w:rsid w:val="00F009BD"/>
    <w:rsid w:val="00F0144F"/>
    <w:rsid w:val="00F018C2"/>
    <w:rsid w:val="00F02391"/>
    <w:rsid w:val="00F02FF0"/>
    <w:rsid w:val="00F053BA"/>
    <w:rsid w:val="00F059B4"/>
    <w:rsid w:val="00F06455"/>
    <w:rsid w:val="00F06995"/>
    <w:rsid w:val="00F06C7D"/>
    <w:rsid w:val="00F071C1"/>
    <w:rsid w:val="00F0766F"/>
    <w:rsid w:val="00F077F3"/>
    <w:rsid w:val="00F07F6A"/>
    <w:rsid w:val="00F10521"/>
    <w:rsid w:val="00F1187A"/>
    <w:rsid w:val="00F11DA4"/>
    <w:rsid w:val="00F122AF"/>
    <w:rsid w:val="00F12B42"/>
    <w:rsid w:val="00F12BB1"/>
    <w:rsid w:val="00F12F0F"/>
    <w:rsid w:val="00F130CE"/>
    <w:rsid w:val="00F136BB"/>
    <w:rsid w:val="00F13AEB"/>
    <w:rsid w:val="00F14351"/>
    <w:rsid w:val="00F14663"/>
    <w:rsid w:val="00F14934"/>
    <w:rsid w:val="00F14D29"/>
    <w:rsid w:val="00F14F46"/>
    <w:rsid w:val="00F16229"/>
    <w:rsid w:val="00F1707D"/>
    <w:rsid w:val="00F17448"/>
    <w:rsid w:val="00F17D67"/>
    <w:rsid w:val="00F20FB2"/>
    <w:rsid w:val="00F2124B"/>
    <w:rsid w:val="00F22089"/>
    <w:rsid w:val="00F22121"/>
    <w:rsid w:val="00F227E0"/>
    <w:rsid w:val="00F22AC8"/>
    <w:rsid w:val="00F22DA9"/>
    <w:rsid w:val="00F2404A"/>
    <w:rsid w:val="00F24F20"/>
    <w:rsid w:val="00F2502B"/>
    <w:rsid w:val="00F25FEE"/>
    <w:rsid w:val="00F260F7"/>
    <w:rsid w:val="00F26A0D"/>
    <w:rsid w:val="00F27433"/>
    <w:rsid w:val="00F27874"/>
    <w:rsid w:val="00F3003C"/>
    <w:rsid w:val="00F30CF2"/>
    <w:rsid w:val="00F313CF"/>
    <w:rsid w:val="00F318CA"/>
    <w:rsid w:val="00F32969"/>
    <w:rsid w:val="00F33120"/>
    <w:rsid w:val="00F33BBB"/>
    <w:rsid w:val="00F3457B"/>
    <w:rsid w:val="00F34739"/>
    <w:rsid w:val="00F349AE"/>
    <w:rsid w:val="00F34AF4"/>
    <w:rsid w:val="00F35096"/>
    <w:rsid w:val="00F3557A"/>
    <w:rsid w:val="00F35D3B"/>
    <w:rsid w:val="00F400F7"/>
    <w:rsid w:val="00F404A2"/>
    <w:rsid w:val="00F41E01"/>
    <w:rsid w:val="00F426B2"/>
    <w:rsid w:val="00F42EB6"/>
    <w:rsid w:val="00F44DB2"/>
    <w:rsid w:val="00F46FEF"/>
    <w:rsid w:val="00F47813"/>
    <w:rsid w:val="00F47972"/>
    <w:rsid w:val="00F47CE5"/>
    <w:rsid w:val="00F506ED"/>
    <w:rsid w:val="00F50AA1"/>
    <w:rsid w:val="00F50BCF"/>
    <w:rsid w:val="00F50BFC"/>
    <w:rsid w:val="00F51BFB"/>
    <w:rsid w:val="00F51EC0"/>
    <w:rsid w:val="00F53B8D"/>
    <w:rsid w:val="00F53CBA"/>
    <w:rsid w:val="00F53EFB"/>
    <w:rsid w:val="00F5494F"/>
    <w:rsid w:val="00F549E8"/>
    <w:rsid w:val="00F54D73"/>
    <w:rsid w:val="00F55984"/>
    <w:rsid w:val="00F55B5A"/>
    <w:rsid w:val="00F55E79"/>
    <w:rsid w:val="00F561DE"/>
    <w:rsid w:val="00F570B7"/>
    <w:rsid w:val="00F57B28"/>
    <w:rsid w:val="00F57DF4"/>
    <w:rsid w:val="00F6044A"/>
    <w:rsid w:val="00F608A2"/>
    <w:rsid w:val="00F6348F"/>
    <w:rsid w:val="00F63B92"/>
    <w:rsid w:val="00F63C13"/>
    <w:rsid w:val="00F64885"/>
    <w:rsid w:val="00F6492F"/>
    <w:rsid w:val="00F64CA2"/>
    <w:rsid w:val="00F65E31"/>
    <w:rsid w:val="00F6683A"/>
    <w:rsid w:val="00F669DA"/>
    <w:rsid w:val="00F66A8C"/>
    <w:rsid w:val="00F70B59"/>
    <w:rsid w:val="00F71652"/>
    <w:rsid w:val="00F71A52"/>
    <w:rsid w:val="00F71FF9"/>
    <w:rsid w:val="00F721B1"/>
    <w:rsid w:val="00F7360D"/>
    <w:rsid w:val="00F74EBD"/>
    <w:rsid w:val="00F760CC"/>
    <w:rsid w:val="00F76E05"/>
    <w:rsid w:val="00F77B06"/>
    <w:rsid w:val="00F80427"/>
    <w:rsid w:val="00F80710"/>
    <w:rsid w:val="00F80AC5"/>
    <w:rsid w:val="00F80CF4"/>
    <w:rsid w:val="00F811CC"/>
    <w:rsid w:val="00F81FA7"/>
    <w:rsid w:val="00F820F3"/>
    <w:rsid w:val="00F8221F"/>
    <w:rsid w:val="00F82676"/>
    <w:rsid w:val="00F83B31"/>
    <w:rsid w:val="00F84102"/>
    <w:rsid w:val="00F84228"/>
    <w:rsid w:val="00F843A4"/>
    <w:rsid w:val="00F843CB"/>
    <w:rsid w:val="00F8440F"/>
    <w:rsid w:val="00F84993"/>
    <w:rsid w:val="00F854AA"/>
    <w:rsid w:val="00F86D57"/>
    <w:rsid w:val="00F8721D"/>
    <w:rsid w:val="00F87D0D"/>
    <w:rsid w:val="00F87EA7"/>
    <w:rsid w:val="00F90827"/>
    <w:rsid w:val="00F90DAD"/>
    <w:rsid w:val="00F9170D"/>
    <w:rsid w:val="00F91A07"/>
    <w:rsid w:val="00F926F9"/>
    <w:rsid w:val="00F9293E"/>
    <w:rsid w:val="00F92A4A"/>
    <w:rsid w:val="00F92DB2"/>
    <w:rsid w:val="00F92E31"/>
    <w:rsid w:val="00F942C3"/>
    <w:rsid w:val="00F943ED"/>
    <w:rsid w:val="00F94F6C"/>
    <w:rsid w:val="00F958FA"/>
    <w:rsid w:val="00F95BC6"/>
    <w:rsid w:val="00F95EFD"/>
    <w:rsid w:val="00F96BD8"/>
    <w:rsid w:val="00F97A36"/>
    <w:rsid w:val="00F97BAE"/>
    <w:rsid w:val="00F97DFD"/>
    <w:rsid w:val="00FA03C0"/>
    <w:rsid w:val="00FA0677"/>
    <w:rsid w:val="00FA134F"/>
    <w:rsid w:val="00FA1434"/>
    <w:rsid w:val="00FA19FE"/>
    <w:rsid w:val="00FA2495"/>
    <w:rsid w:val="00FA2C59"/>
    <w:rsid w:val="00FA2E03"/>
    <w:rsid w:val="00FA2F73"/>
    <w:rsid w:val="00FA2FE6"/>
    <w:rsid w:val="00FA3B28"/>
    <w:rsid w:val="00FA403F"/>
    <w:rsid w:val="00FA4257"/>
    <w:rsid w:val="00FA4701"/>
    <w:rsid w:val="00FA53FD"/>
    <w:rsid w:val="00FA594F"/>
    <w:rsid w:val="00FA7189"/>
    <w:rsid w:val="00FB061B"/>
    <w:rsid w:val="00FB06A6"/>
    <w:rsid w:val="00FB0F04"/>
    <w:rsid w:val="00FB14C9"/>
    <w:rsid w:val="00FB1E39"/>
    <w:rsid w:val="00FB27B3"/>
    <w:rsid w:val="00FB2F1C"/>
    <w:rsid w:val="00FB313B"/>
    <w:rsid w:val="00FB45F0"/>
    <w:rsid w:val="00FB5343"/>
    <w:rsid w:val="00FB5C94"/>
    <w:rsid w:val="00FB609D"/>
    <w:rsid w:val="00FB6A0D"/>
    <w:rsid w:val="00FB7324"/>
    <w:rsid w:val="00FB792F"/>
    <w:rsid w:val="00FC0477"/>
    <w:rsid w:val="00FC05AF"/>
    <w:rsid w:val="00FC076B"/>
    <w:rsid w:val="00FC0B82"/>
    <w:rsid w:val="00FC11C6"/>
    <w:rsid w:val="00FC11FC"/>
    <w:rsid w:val="00FC1775"/>
    <w:rsid w:val="00FC281D"/>
    <w:rsid w:val="00FC2A41"/>
    <w:rsid w:val="00FC2F55"/>
    <w:rsid w:val="00FC2FAF"/>
    <w:rsid w:val="00FC37E7"/>
    <w:rsid w:val="00FC3C02"/>
    <w:rsid w:val="00FC4982"/>
    <w:rsid w:val="00FC4F75"/>
    <w:rsid w:val="00FC51FC"/>
    <w:rsid w:val="00FC5326"/>
    <w:rsid w:val="00FC57E0"/>
    <w:rsid w:val="00FC5B81"/>
    <w:rsid w:val="00FC781E"/>
    <w:rsid w:val="00FD0106"/>
    <w:rsid w:val="00FD18F6"/>
    <w:rsid w:val="00FD2559"/>
    <w:rsid w:val="00FD3573"/>
    <w:rsid w:val="00FD3727"/>
    <w:rsid w:val="00FD379F"/>
    <w:rsid w:val="00FD445E"/>
    <w:rsid w:val="00FD47FF"/>
    <w:rsid w:val="00FD502D"/>
    <w:rsid w:val="00FD565F"/>
    <w:rsid w:val="00FD5E78"/>
    <w:rsid w:val="00FD60E9"/>
    <w:rsid w:val="00FD72EA"/>
    <w:rsid w:val="00FE0D42"/>
    <w:rsid w:val="00FE16BB"/>
    <w:rsid w:val="00FE2677"/>
    <w:rsid w:val="00FE26B2"/>
    <w:rsid w:val="00FE3981"/>
    <w:rsid w:val="00FE3B76"/>
    <w:rsid w:val="00FE4A10"/>
    <w:rsid w:val="00FE57CE"/>
    <w:rsid w:val="00FE69CE"/>
    <w:rsid w:val="00FE6E5C"/>
    <w:rsid w:val="00FE7032"/>
    <w:rsid w:val="00FE7444"/>
    <w:rsid w:val="00FE7AA1"/>
    <w:rsid w:val="00FE7CCE"/>
    <w:rsid w:val="00FF0AD6"/>
    <w:rsid w:val="00FF0CF8"/>
    <w:rsid w:val="00FF1541"/>
    <w:rsid w:val="00FF1C67"/>
    <w:rsid w:val="00FF203C"/>
    <w:rsid w:val="00FF2912"/>
    <w:rsid w:val="00FF2C92"/>
    <w:rsid w:val="00FF35B7"/>
    <w:rsid w:val="00FF3BEC"/>
    <w:rsid w:val="00FF4A51"/>
    <w:rsid w:val="00FF50F7"/>
    <w:rsid w:val="00FF6636"/>
    <w:rsid w:val="00FF6C27"/>
    <w:rsid w:val="00FF7329"/>
    <w:rsid w:val="00FF751F"/>
    <w:rsid w:val="00FF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4F4B5FE"/>
  <w15:docId w15:val="{42CDF3F0-BC91-4FC5-A3F5-AC2619EAC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nhideWhenUsed="1" w:qFormat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607E44"/>
    <w:rPr>
      <w:sz w:val="24"/>
      <w:szCs w:val="24"/>
    </w:rPr>
  </w:style>
  <w:style w:type="paragraph" w:styleId="10">
    <w:name w:val="heading 1"/>
    <w:basedOn w:val="a1"/>
    <w:next w:val="a1"/>
    <w:link w:val="11"/>
    <w:qFormat/>
    <w:rsid w:val="00A75204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20">
    <w:name w:val="heading 2"/>
    <w:basedOn w:val="a1"/>
    <w:next w:val="a1"/>
    <w:link w:val="21"/>
    <w:semiHidden/>
    <w:unhideWhenUsed/>
    <w:qFormat/>
    <w:rsid w:val="001E438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0">
    <w:name w:val="heading 3"/>
    <w:basedOn w:val="a1"/>
    <w:next w:val="a1"/>
    <w:link w:val="31"/>
    <w:semiHidden/>
    <w:unhideWhenUsed/>
    <w:qFormat/>
    <w:rsid w:val="005A1A5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basedOn w:val="a1"/>
    <w:next w:val="a1"/>
    <w:link w:val="41"/>
    <w:semiHidden/>
    <w:unhideWhenUsed/>
    <w:qFormat/>
    <w:rsid w:val="005A1A5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semiHidden/>
    <w:unhideWhenUsed/>
    <w:qFormat/>
    <w:rsid w:val="006057B8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semiHidden/>
    <w:unhideWhenUsed/>
    <w:qFormat/>
    <w:rsid w:val="006057B8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semiHidden/>
    <w:unhideWhenUsed/>
    <w:qFormat/>
    <w:rsid w:val="006057B8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semiHidden/>
    <w:unhideWhenUsed/>
    <w:qFormat/>
    <w:rsid w:val="006057B8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1"/>
    <w:next w:val="a1"/>
    <w:link w:val="90"/>
    <w:semiHidden/>
    <w:unhideWhenUsed/>
    <w:qFormat/>
    <w:rsid w:val="006057B8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qFormat/>
    <w:rsid w:val="00A75204"/>
    <w:rPr>
      <w:rFonts w:eastAsiaTheme="majorEastAsia" w:cstheme="majorBidi"/>
      <w:b/>
      <w:bCs/>
      <w:sz w:val="28"/>
      <w:szCs w:val="28"/>
    </w:rPr>
  </w:style>
  <w:style w:type="character" w:customStyle="1" w:styleId="21">
    <w:name w:val="Заголовок 2 Знак"/>
    <w:basedOn w:val="a2"/>
    <w:link w:val="20"/>
    <w:semiHidden/>
    <w:qFormat/>
    <w:rsid w:val="001E438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1">
    <w:name w:val="Заголовок 3 Знак"/>
    <w:basedOn w:val="a2"/>
    <w:link w:val="30"/>
    <w:semiHidden/>
    <w:qFormat/>
    <w:rsid w:val="005A1A5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41">
    <w:name w:val="Заголовок 4 Знак"/>
    <w:basedOn w:val="a2"/>
    <w:link w:val="40"/>
    <w:semiHidden/>
    <w:qFormat/>
    <w:rsid w:val="005A1A51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50">
    <w:name w:val="Заголовок 5 Знак"/>
    <w:basedOn w:val="a2"/>
    <w:link w:val="5"/>
    <w:semiHidden/>
    <w:qFormat/>
    <w:rsid w:val="006057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60">
    <w:name w:val="Заголовок 6 Знак"/>
    <w:basedOn w:val="a2"/>
    <w:link w:val="6"/>
    <w:semiHidden/>
    <w:qFormat/>
    <w:rsid w:val="006057B8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semiHidden/>
    <w:qFormat/>
    <w:rsid w:val="006057B8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80">
    <w:name w:val="Заголовок 8 Знак"/>
    <w:basedOn w:val="a2"/>
    <w:link w:val="8"/>
    <w:semiHidden/>
    <w:qFormat/>
    <w:rsid w:val="006057B8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2"/>
    <w:link w:val="9"/>
    <w:semiHidden/>
    <w:qFormat/>
    <w:rsid w:val="006057B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a5">
    <w:name w:val="Table Grid"/>
    <w:basedOn w:val="a3"/>
    <w:qFormat/>
    <w:rsid w:val="005B1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1"/>
    <w:link w:val="a7"/>
    <w:qFormat/>
    <w:rsid w:val="00330826"/>
    <w:rPr>
      <w:rFonts w:ascii="Courier New" w:hAnsi="Courier New"/>
      <w:sz w:val="20"/>
      <w:szCs w:val="20"/>
    </w:rPr>
  </w:style>
  <w:style w:type="character" w:customStyle="1" w:styleId="a7">
    <w:name w:val="Текст Знак"/>
    <w:link w:val="a6"/>
    <w:qFormat/>
    <w:rsid w:val="00C73BE4"/>
    <w:rPr>
      <w:rFonts w:ascii="Courier New" w:hAnsi="Courier New"/>
    </w:rPr>
  </w:style>
  <w:style w:type="paragraph" w:customStyle="1" w:styleId="MTDisplayEquation">
    <w:name w:val="MTDisplayEquation"/>
    <w:basedOn w:val="a1"/>
    <w:next w:val="a1"/>
    <w:qFormat/>
    <w:rsid w:val="00003328"/>
    <w:pPr>
      <w:tabs>
        <w:tab w:val="center" w:pos="4680"/>
        <w:tab w:val="right" w:pos="9360"/>
      </w:tabs>
    </w:pPr>
    <w:rPr>
      <w:sz w:val="28"/>
      <w:szCs w:val="28"/>
    </w:rPr>
  </w:style>
  <w:style w:type="paragraph" w:styleId="a8">
    <w:name w:val="footer"/>
    <w:basedOn w:val="a1"/>
    <w:link w:val="a9"/>
    <w:uiPriority w:val="99"/>
    <w:qFormat/>
    <w:rsid w:val="00C171A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qFormat/>
    <w:rsid w:val="00890993"/>
    <w:rPr>
      <w:sz w:val="24"/>
      <w:szCs w:val="24"/>
    </w:rPr>
  </w:style>
  <w:style w:type="character" w:styleId="aa">
    <w:name w:val="page number"/>
    <w:basedOn w:val="a2"/>
    <w:qFormat/>
    <w:rsid w:val="00C171AB"/>
  </w:style>
  <w:style w:type="paragraph" w:customStyle="1" w:styleId="ab">
    <w:name w:val="+Тит_Тема ВКР"/>
    <w:basedOn w:val="ac"/>
    <w:qFormat/>
    <w:rsid w:val="00A22A43"/>
    <w:pPr>
      <w:suppressAutoHyphens/>
    </w:pPr>
    <w:rPr>
      <w:b/>
      <w:sz w:val="32"/>
      <w:szCs w:val="36"/>
    </w:rPr>
  </w:style>
  <w:style w:type="paragraph" w:customStyle="1" w:styleId="ac">
    <w:name w:val="+Тит_Абзац по центру"/>
    <w:basedOn w:val="1-"/>
    <w:qFormat/>
    <w:rsid w:val="00A22A43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1-">
    <w:name w:val="+Абзац с отступом 1-ой строки"/>
    <w:qFormat/>
    <w:rsid w:val="00791096"/>
    <w:pPr>
      <w:spacing w:line="360" w:lineRule="auto"/>
      <w:ind w:firstLine="709"/>
      <w:jc w:val="both"/>
    </w:pPr>
    <w:rPr>
      <w:rFonts w:eastAsiaTheme="minorEastAsia"/>
      <w:sz w:val="28"/>
      <w:szCs w:val="28"/>
    </w:rPr>
  </w:style>
  <w:style w:type="paragraph" w:styleId="ad">
    <w:name w:val="Balloon Text"/>
    <w:basedOn w:val="a1"/>
    <w:link w:val="ae"/>
    <w:qFormat/>
    <w:rsid w:val="00DC1F81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qFormat/>
    <w:rsid w:val="00DC1F81"/>
    <w:rPr>
      <w:rFonts w:ascii="Tahoma" w:hAnsi="Tahoma" w:cs="Tahoma"/>
      <w:sz w:val="16"/>
      <w:szCs w:val="16"/>
    </w:rPr>
  </w:style>
  <w:style w:type="character" w:styleId="af">
    <w:name w:val="Hyperlink"/>
    <w:uiPriority w:val="99"/>
    <w:qFormat/>
    <w:rsid w:val="00ED258B"/>
    <w:rPr>
      <w:color w:val="0000FF"/>
      <w:u w:val="single"/>
    </w:rPr>
  </w:style>
  <w:style w:type="paragraph" w:styleId="af0">
    <w:name w:val="header"/>
    <w:basedOn w:val="a1"/>
    <w:link w:val="af1"/>
    <w:rsid w:val="00890993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qFormat/>
    <w:rsid w:val="00890993"/>
    <w:rPr>
      <w:sz w:val="24"/>
      <w:szCs w:val="24"/>
    </w:rPr>
  </w:style>
  <w:style w:type="paragraph" w:styleId="af2">
    <w:name w:val="List Paragraph"/>
    <w:link w:val="af3"/>
    <w:uiPriority w:val="34"/>
    <w:qFormat/>
    <w:rsid w:val="00DD6B6B"/>
    <w:pPr>
      <w:ind w:left="709"/>
      <w:contextualSpacing/>
    </w:pPr>
    <w:rPr>
      <w:sz w:val="28"/>
      <w:szCs w:val="24"/>
    </w:rPr>
  </w:style>
  <w:style w:type="character" w:customStyle="1" w:styleId="af3">
    <w:name w:val="Абзац списка Знак"/>
    <w:basedOn w:val="a2"/>
    <w:link w:val="af2"/>
    <w:uiPriority w:val="34"/>
    <w:qFormat/>
    <w:rsid w:val="00DD6B6B"/>
    <w:rPr>
      <w:sz w:val="28"/>
      <w:szCs w:val="24"/>
    </w:rPr>
  </w:style>
  <w:style w:type="paragraph" w:styleId="af4">
    <w:name w:val="Subtitle"/>
    <w:basedOn w:val="a1"/>
    <w:next w:val="a1"/>
    <w:link w:val="af5"/>
    <w:qFormat/>
    <w:rsid w:val="008852C4"/>
    <w:pPr>
      <w:numPr>
        <w:ilvl w:val="1"/>
      </w:num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character" w:customStyle="1" w:styleId="af5">
    <w:name w:val="Подзаголовок Знак"/>
    <w:basedOn w:val="a2"/>
    <w:link w:val="af4"/>
    <w:qFormat/>
    <w:rsid w:val="008852C4"/>
    <w:rPr>
      <w:rFonts w:eastAsiaTheme="majorEastAsia" w:cstheme="majorBidi"/>
      <w:b/>
      <w:iCs/>
      <w:spacing w:val="15"/>
      <w:sz w:val="28"/>
      <w:szCs w:val="24"/>
    </w:rPr>
  </w:style>
  <w:style w:type="paragraph" w:styleId="af6">
    <w:name w:val="TOC Heading"/>
    <w:basedOn w:val="10"/>
    <w:next w:val="a1"/>
    <w:uiPriority w:val="39"/>
    <w:unhideWhenUsed/>
    <w:qFormat/>
    <w:rsid w:val="00F82676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styleId="12">
    <w:name w:val="toc 1"/>
    <w:basedOn w:val="13"/>
    <w:next w:val="a1"/>
    <w:autoRedefine/>
    <w:uiPriority w:val="39"/>
    <w:qFormat/>
    <w:rsid w:val="003B5E88"/>
    <w:rPr>
      <w:noProof/>
    </w:rPr>
  </w:style>
  <w:style w:type="paragraph" w:customStyle="1" w:styleId="13">
    <w:name w:val="+Оглавление 1"/>
    <w:qFormat/>
    <w:rsid w:val="00060795"/>
    <w:pPr>
      <w:tabs>
        <w:tab w:val="right" w:leader="dot" w:pos="9356"/>
      </w:tabs>
      <w:spacing w:line="360" w:lineRule="auto"/>
    </w:pPr>
    <w:rPr>
      <w:rFonts w:eastAsiaTheme="majorEastAsia"/>
      <w:sz w:val="28"/>
      <w:szCs w:val="28"/>
      <w:lang w:eastAsia="en-US"/>
    </w:rPr>
  </w:style>
  <w:style w:type="paragraph" w:styleId="22">
    <w:name w:val="toc 2"/>
    <w:basedOn w:val="2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23">
    <w:name w:val="+Оглавление 2"/>
    <w:basedOn w:val="13"/>
    <w:next w:val="a1"/>
    <w:qFormat/>
    <w:rsid w:val="00CF75B8"/>
    <w:pPr>
      <w:ind w:left="284"/>
    </w:pPr>
  </w:style>
  <w:style w:type="paragraph" w:styleId="32">
    <w:name w:val="toc 3"/>
    <w:basedOn w:val="33"/>
    <w:next w:val="a1"/>
    <w:autoRedefine/>
    <w:uiPriority w:val="39"/>
    <w:unhideWhenUsed/>
    <w:qFormat/>
    <w:rsid w:val="00FF0CF8"/>
    <w:rPr>
      <w:rFonts w:eastAsiaTheme="minorEastAsia" w:cstheme="minorBidi"/>
      <w:szCs w:val="22"/>
    </w:rPr>
  </w:style>
  <w:style w:type="paragraph" w:customStyle="1" w:styleId="33">
    <w:name w:val="+Оглавление 3"/>
    <w:basedOn w:val="13"/>
    <w:next w:val="a1"/>
    <w:qFormat/>
    <w:rsid w:val="00CF75B8"/>
    <w:pPr>
      <w:ind w:left="567"/>
    </w:pPr>
  </w:style>
  <w:style w:type="paragraph" w:styleId="af7">
    <w:name w:val="footnote text"/>
    <w:basedOn w:val="a1"/>
    <w:link w:val="af8"/>
    <w:qFormat/>
    <w:rsid w:val="001E4383"/>
    <w:rPr>
      <w:sz w:val="20"/>
      <w:szCs w:val="20"/>
    </w:rPr>
  </w:style>
  <w:style w:type="character" w:customStyle="1" w:styleId="af8">
    <w:name w:val="Текст сноски Знак"/>
    <w:basedOn w:val="a2"/>
    <w:link w:val="af7"/>
    <w:qFormat/>
    <w:rsid w:val="001E4383"/>
  </w:style>
  <w:style w:type="character" w:styleId="af9">
    <w:name w:val="footnote reference"/>
    <w:basedOn w:val="a2"/>
    <w:qFormat/>
    <w:rsid w:val="001E4383"/>
    <w:rPr>
      <w:vertAlign w:val="superscript"/>
    </w:rPr>
  </w:style>
  <w:style w:type="character" w:customStyle="1" w:styleId="apple-converted-space">
    <w:name w:val="apple-converted-space"/>
    <w:basedOn w:val="a2"/>
    <w:qFormat/>
    <w:rsid w:val="00914FC2"/>
  </w:style>
  <w:style w:type="character" w:customStyle="1" w:styleId="pubnames">
    <w:name w:val="pub_names"/>
    <w:basedOn w:val="a2"/>
    <w:qFormat/>
    <w:rsid w:val="00914FC2"/>
  </w:style>
  <w:style w:type="paragraph" w:styleId="afa">
    <w:name w:val="Body Text"/>
    <w:basedOn w:val="a1"/>
    <w:link w:val="afb"/>
    <w:unhideWhenUsed/>
    <w:qFormat/>
    <w:rsid w:val="00707AE3"/>
    <w:pPr>
      <w:jc w:val="center"/>
    </w:pPr>
    <w:rPr>
      <w:szCs w:val="20"/>
    </w:rPr>
  </w:style>
  <w:style w:type="character" w:customStyle="1" w:styleId="afb">
    <w:name w:val="Основной текст Знак"/>
    <w:basedOn w:val="a2"/>
    <w:link w:val="afa"/>
    <w:qFormat/>
    <w:rsid w:val="00707AE3"/>
    <w:rPr>
      <w:sz w:val="24"/>
    </w:rPr>
  </w:style>
  <w:style w:type="paragraph" w:customStyle="1" w:styleId="afc">
    <w:name w:val="+ЗАГОЛОВОК по центру"/>
    <w:next w:val="1-"/>
    <w:link w:val="afd"/>
    <w:qFormat/>
    <w:rsid w:val="00B53865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caps/>
      <w:sz w:val="28"/>
      <w:szCs w:val="28"/>
    </w:rPr>
  </w:style>
  <w:style w:type="character" w:customStyle="1" w:styleId="afd">
    <w:name w:val="+ЗАГОЛОВОК по центру Знак"/>
    <w:basedOn w:val="11"/>
    <w:link w:val="afc"/>
    <w:qFormat/>
    <w:rsid w:val="00B53865"/>
    <w:rPr>
      <w:rFonts w:eastAsiaTheme="majorEastAsia" w:cstheme="majorBidi"/>
      <w:b/>
      <w:bCs/>
      <w:caps/>
      <w:sz w:val="28"/>
      <w:szCs w:val="28"/>
    </w:rPr>
  </w:style>
  <w:style w:type="paragraph" w:customStyle="1" w:styleId="-">
    <w:name w:val="+№ - Название рисунка"/>
    <w:basedOn w:val="1-"/>
    <w:next w:val="1-"/>
    <w:link w:val="-0"/>
    <w:qFormat/>
    <w:rsid w:val="00D26E82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-0">
    <w:name w:val="+№ - Название рисунка Знак"/>
    <w:basedOn w:val="a2"/>
    <w:link w:val="-"/>
    <w:qFormat/>
    <w:rsid w:val="00D26E82"/>
    <w:rPr>
      <w:rFonts w:eastAsiaTheme="minorEastAsia"/>
      <w:sz w:val="28"/>
      <w:szCs w:val="28"/>
    </w:rPr>
  </w:style>
  <w:style w:type="paragraph" w:customStyle="1" w:styleId="-1">
    <w:name w:val="+№ - Название таблицы"/>
    <w:basedOn w:val="1-"/>
    <w:next w:val="a1"/>
    <w:link w:val="-2"/>
    <w:qFormat/>
    <w:rsid w:val="00432856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-2">
    <w:name w:val="+№ - Название таблицы Знак"/>
    <w:basedOn w:val="a2"/>
    <w:link w:val="-1"/>
    <w:qFormat/>
    <w:rsid w:val="00432856"/>
    <w:rPr>
      <w:rFonts w:eastAsiaTheme="minorEastAsia"/>
      <w:sz w:val="28"/>
      <w:szCs w:val="28"/>
    </w:rPr>
  </w:style>
  <w:style w:type="paragraph" w:customStyle="1" w:styleId="a0">
    <w:name w:val="+Список использованных источников"/>
    <w:basedOn w:val="af2"/>
    <w:link w:val="afe"/>
    <w:qFormat/>
    <w:rsid w:val="00634A0E"/>
    <w:pPr>
      <w:numPr>
        <w:numId w:val="1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afe">
    <w:name w:val="+Список использованных источников Знак"/>
    <w:basedOn w:val="af3"/>
    <w:link w:val="a0"/>
    <w:qFormat/>
    <w:rsid w:val="00634A0E"/>
    <w:rPr>
      <w:sz w:val="28"/>
      <w:szCs w:val="28"/>
    </w:rPr>
  </w:style>
  <w:style w:type="paragraph" w:customStyle="1" w:styleId="1">
    <w:name w:val="+Заголовок 1 уровня"/>
    <w:next w:val="1-"/>
    <w:qFormat/>
    <w:rsid w:val="004836C2"/>
    <w:pPr>
      <w:keepNext/>
      <w:keepLines/>
      <w:pageBreakBefore/>
      <w:numPr>
        <w:numId w:val="4"/>
      </w:numPr>
      <w:suppressAutoHyphens/>
      <w:spacing w:after="120" w:line="360" w:lineRule="auto"/>
      <w:outlineLvl w:val="0"/>
    </w:pPr>
    <w:rPr>
      <w:rFonts w:eastAsiaTheme="minorEastAsia"/>
      <w:b/>
      <w:sz w:val="28"/>
      <w:szCs w:val="28"/>
    </w:rPr>
  </w:style>
  <w:style w:type="paragraph" w:customStyle="1" w:styleId="2">
    <w:name w:val="+Заголовок 2 уровня"/>
    <w:basedOn w:val="1"/>
    <w:next w:val="1-"/>
    <w:qFormat/>
    <w:rsid w:val="004836C2"/>
    <w:pPr>
      <w:pageBreakBefore w:val="0"/>
      <w:numPr>
        <w:ilvl w:val="1"/>
      </w:numPr>
      <w:spacing w:after="0"/>
      <w:outlineLvl w:val="1"/>
    </w:pPr>
  </w:style>
  <w:style w:type="paragraph" w:customStyle="1" w:styleId="3">
    <w:name w:val="+Заголовок 3 уровня"/>
    <w:basedOn w:val="2"/>
    <w:next w:val="1-"/>
    <w:qFormat/>
    <w:rsid w:val="00F3457B"/>
    <w:pPr>
      <w:numPr>
        <w:ilvl w:val="2"/>
      </w:numPr>
      <w:outlineLvl w:val="2"/>
    </w:pPr>
  </w:style>
  <w:style w:type="paragraph" w:customStyle="1" w:styleId="4">
    <w:name w:val="+Заголовок 4 уровня"/>
    <w:basedOn w:val="3"/>
    <w:next w:val="1-"/>
    <w:qFormat/>
    <w:rsid w:val="00B53865"/>
    <w:pPr>
      <w:numPr>
        <w:ilvl w:val="3"/>
      </w:numPr>
      <w:outlineLvl w:val="3"/>
    </w:pPr>
    <w:rPr>
      <w:lang w:val="en-US"/>
    </w:rPr>
  </w:style>
  <w:style w:type="paragraph" w:styleId="42">
    <w:name w:val="toc 4"/>
    <w:basedOn w:val="43"/>
    <w:next w:val="a1"/>
    <w:autoRedefine/>
    <w:uiPriority w:val="39"/>
    <w:qFormat/>
    <w:rsid w:val="00FF0CF8"/>
  </w:style>
  <w:style w:type="paragraph" w:customStyle="1" w:styleId="43">
    <w:name w:val="+Оглавление 4"/>
    <w:basedOn w:val="13"/>
    <w:next w:val="a1"/>
    <w:qFormat/>
    <w:rsid w:val="00FD445E"/>
    <w:pPr>
      <w:ind w:left="851"/>
    </w:pPr>
  </w:style>
  <w:style w:type="paragraph" w:customStyle="1" w:styleId="aff">
    <w:name w:val="+Заголовки"/>
    <w:basedOn w:val="a1"/>
    <w:next w:val="a1"/>
    <w:qFormat/>
    <w:rsid w:val="00051597"/>
    <w:pPr>
      <w:spacing w:line="360" w:lineRule="auto"/>
      <w:ind w:firstLine="709"/>
    </w:pPr>
    <w:rPr>
      <w:rFonts w:eastAsiaTheme="minorEastAsia"/>
      <w:bCs/>
      <w:color w:val="365F91" w:themeColor="accent1" w:themeShade="BF"/>
      <w:sz w:val="28"/>
      <w:szCs w:val="28"/>
    </w:rPr>
  </w:style>
  <w:style w:type="paragraph" w:customStyle="1" w:styleId="24">
    <w:name w:val="+Приложение Заголовок 2"/>
    <w:next w:val="1-"/>
    <w:qFormat/>
    <w:rsid w:val="00D07945"/>
    <w:pPr>
      <w:keepNext/>
      <w:keepLines/>
      <w:suppressAutoHyphens/>
      <w:spacing w:line="360" w:lineRule="auto"/>
      <w:ind w:firstLine="709"/>
      <w:outlineLvl w:val="1"/>
    </w:pPr>
    <w:rPr>
      <w:rFonts w:eastAsiaTheme="minorEastAsia"/>
      <w:b/>
      <w:sz w:val="28"/>
      <w:szCs w:val="28"/>
    </w:rPr>
  </w:style>
  <w:style w:type="paragraph" w:customStyle="1" w:styleId="100">
    <w:name w:val="Стиль _абзац с отступом 1 строки + По центру Первая строка:  0 см"/>
    <w:basedOn w:val="1-"/>
    <w:qFormat/>
    <w:rsid w:val="00051597"/>
    <w:pPr>
      <w:ind w:firstLine="0"/>
      <w:jc w:val="center"/>
    </w:pPr>
    <w:rPr>
      <w:rFonts w:eastAsia="Times New Roman"/>
      <w:szCs w:val="20"/>
    </w:rPr>
  </w:style>
  <w:style w:type="paragraph" w:customStyle="1" w:styleId="aff0">
    <w:name w:val="+ЗаголРеферСодерж"/>
    <w:basedOn w:val="ac"/>
    <w:next w:val="1-"/>
    <w:qFormat/>
    <w:rsid w:val="003B5E88"/>
    <w:pPr>
      <w:pageBreakBefore/>
      <w:spacing w:after="240"/>
    </w:pPr>
    <w:rPr>
      <w:b/>
      <w:caps/>
    </w:rPr>
  </w:style>
  <w:style w:type="paragraph" w:customStyle="1" w:styleId="aff1">
    <w:name w:val="+Текст в таблице"/>
    <w:basedOn w:val="1-"/>
    <w:qFormat/>
    <w:rsid w:val="00F33BBB"/>
    <w:pPr>
      <w:spacing w:line="240" w:lineRule="auto"/>
      <w:ind w:firstLine="0"/>
      <w:jc w:val="left"/>
    </w:pPr>
  </w:style>
  <w:style w:type="paragraph" w:customStyle="1" w:styleId="aff2">
    <w:name w:val="+ПРИЛОЖЕНИЕ А и Загол. на сл. строке"/>
    <w:basedOn w:val="afc"/>
    <w:next w:val="1-"/>
    <w:qFormat/>
    <w:rsid w:val="00310318"/>
    <w:rPr>
      <w:bCs w:val="0"/>
      <w:caps w:val="0"/>
    </w:rPr>
  </w:style>
  <w:style w:type="paragraph" w:customStyle="1" w:styleId="aff3">
    <w:name w:val="Стиль +ПРИЛОЖЕНИЕ А + не все прописные"/>
    <w:basedOn w:val="a1"/>
    <w:qFormat/>
    <w:rsid w:val="001B409D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51">
    <w:name w:val="toc 5"/>
    <w:basedOn w:val="a1"/>
    <w:next w:val="a1"/>
    <w:autoRedefine/>
    <w:qFormat/>
    <w:rsid w:val="009F6673"/>
    <w:pPr>
      <w:spacing w:after="100"/>
      <w:ind w:left="960"/>
    </w:pPr>
  </w:style>
  <w:style w:type="numbering" w:customStyle="1" w:styleId="a">
    <w:name w:val="+Список автонумер заголовков"/>
    <w:uiPriority w:val="99"/>
    <w:rsid w:val="004836C2"/>
    <w:pPr>
      <w:numPr>
        <w:numId w:val="3"/>
      </w:numPr>
    </w:pPr>
  </w:style>
  <w:style w:type="paragraph" w:customStyle="1" w:styleId="aff4">
    <w:name w:val="+КлючСловаРеферат"/>
    <w:basedOn w:val="1-"/>
    <w:qFormat/>
    <w:rsid w:val="002C7753"/>
    <w:pPr>
      <w:suppressAutoHyphens/>
      <w:spacing w:before="360" w:after="240"/>
    </w:pPr>
    <w:rPr>
      <w:caps/>
    </w:rPr>
  </w:style>
  <w:style w:type="character" w:styleId="aff5">
    <w:name w:val="Placeholder Text"/>
    <w:basedOn w:val="a2"/>
    <w:uiPriority w:val="99"/>
    <w:semiHidden/>
    <w:qFormat/>
    <w:rsid w:val="00267114"/>
    <w:rPr>
      <w:color w:val="666666"/>
    </w:rPr>
  </w:style>
  <w:style w:type="character" w:styleId="aff6">
    <w:name w:val="Unresolved Mention"/>
    <w:basedOn w:val="a2"/>
    <w:uiPriority w:val="99"/>
    <w:semiHidden/>
    <w:unhideWhenUsed/>
    <w:rsid w:val="00472F25"/>
    <w:rPr>
      <w:color w:val="605E5C"/>
      <w:shd w:val="clear" w:color="auto" w:fill="E1DFDD"/>
    </w:rPr>
  </w:style>
  <w:style w:type="character" w:styleId="HTML">
    <w:name w:val="HTML Code"/>
    <w:basedOn w:val="a2"/>
    <w:uiPriority w:val="99"/>
    <w:semiHidden/>
    <w:unhideWhenUsed/>
    <w:qFormat/>
    <w:rsid w:val="005E52D2"/>
    <w:rPr>
      <w:rFonts w:ascii="Courier New" w:eastAsia="Times New Roman" w:hAnsi="Courier New" w:cs="Courier New"/>
      <w:sz w:val="20"/>
      <w:szCs w:val="20"/>
    </w:rPr>
  </w:style>
  <w:style w:type="paragraph" w:customStyle="1" w:styleId="14">
    <w:name w:val="Заголовок оглавления1"/>
    <w:basedOn w:val="10"/>
    <w:next w:val="a1"/>
    <w:uiPriority w:val="39"/>
    <w:unhideWhenUsed/>
    <w:qFormat/>
    <w:rsid w:val="005E52D2"/>
    <w:p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en-US"/>
    </w:rPr>
  </w:style>
  <w:style w:type="paragraph" w:customStyle="1" w:styleId="ds-markdown-paragraph">
    <w:name w:val="ds-markdown-paragraph"/>
    <w:basedOn w:val="a1"/>
    <w:qFormat/>
    <w:rsid w:val="005E52D2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5E52D2"/>
    <w:pPr>
      <w:spacing w:before="100" w:beforeAutospacing="1" w:after="100" w:afterAutospacing="1"/>
    </w:pPr>
  </w:style>
  <w:style w:type="character" w:styleId="aff7">
    <w:name w:val="annotation reference"/>
    <w:basedOn w:val="a2"/>
    <w:semiHidden/>
    <w:unhideWhenUsed/>
    <w:rsid w:val="003E1D16"/>
    <w:rPr>
      <w:sz w:val="16"/>
      <w:szCs w:val="16"/>
    </w:rPr>
  </w:style>
  <w:style w:type="paragraph" w:styleId="aff8">
    <w:name w:val="annotation text"/>
    <w:basedOn w:val="a1"/>
    <w:link w:val="aff9"/>
    <w:unhideWhenUsed/>
    <w:rsid w:val="003E1D16"/>
    <w:rPr>
      <w:sz w:val="20"/>
      <w:szCs w:val="20"/>
    </w:rPr>
  </w:style>
  <w:style w:type="character" w:customStyle="1" w:styleId="aff9">
    <w:name w:val="Текст примечания Знак"/>
    <w:basedOn w:val="a2"/>
    <w:link w:val="aff8"/>
    <w:rsid w:val="003E1D16"/>
  </w:style>
  <w:style w:type="paragraph" w:styleId="affa">
    <w:name w:val="annotation subject"/>
    <w:basedOn w:val="aff8"/>
    <w:next w:val="aff8"/>
    <w:link w:val="affb"/>
    <w:semiHidden/>
    <w:unhideWhenUsed/>
    <w:rsid w:val="003E1D16"/>
    <w:rPr>
      <w:b/>
      <w:bCs/>
    </w:rPr>
  </w:style>
  <w:style w:type="character" w:customStyle="1" w:styleId="affb">
    <w:name w:val="Тема примечания Знак"/>
    <w:basedOn w:val="aff9"/>
    <w:link w:val="affa"/>
    <w:semiHidden/>
    <w:rsid w:val="003E1D16"/>
    <w:rPr>
      <w:b/>
      <w:bCs/>
    </w:rPr>
  </w:style>
  <w:style w:type="character" w:styleId="affc">
    <w:name w:val="FollowedHyperlink"/>
    <w:basedOn w:val="a2"/>
    <w:semiHidden/>
    <w:unhideWhenUsed/>
    <w:rsid w:val="00704AAD"/>
    <w:rPr>
      <w:color w:val="800080" w:themeColor="followedHyperlink"/>
      <w:u w:val="single"/>
    </w:rPr>
  </w:style>
  <w:style w:type="paragraph" w:styleId="affd">
    <w:name w:val="Normal (Web)"/>
    <w:basedOn w:val="a1"/>
    <w:semiHidden/>
    <w:unhideWhenUsed/>
    <w:rsid w:val="00434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2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2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2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8987\Downloads\SHabl_oforml_Otchet_po_uch_prakt_prof_01_2025_5_6_UPr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AB11EE-D834-423B-8CB7-2C21BE3EE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SHabl_oforml_Otchet_po_uch_prakt_prof_01_2025_5_6_UPr.dotm</Template>
  <TotalTime>89</TotalTime>
  <Pages>11</Pages>
  <Words>1438</Words>
  <Characters>8200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ssau</Company>
  <LinksUpToDate>false</LinksUpToDate>
  <CharactersWithSpaces>9619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Ксения Яшина</dc:creator>
  <cp:lastModifiedBy>Abdul Aabarahmat</cp:lastModifiedBy>
  <cp:revision>8</cp:revision>
  <cp:lastPrinted>2026-05-03T10:36:00Z</cp:lastPrinted>
  <dcterms:created xsi:type="dcterms:W3CDTF">2026-09-16T11:26:00Z</dcterms:created>
  <dcterms:modified xsi:type="dcterms:W3CDTF">2026-09-16T12:54:00Z</dcterms:modified>
</cp:coreProperties>
</file>